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right" w:tblpY="-727"/>
        <w:tblW w:w="10170" w:type="dxa"/>
        <w:tblLayout w:type="fixed"/>
        <w:tblLook w:val="00A0" w:firstRow="1" w:lastRow="0" w:firstColumn="1" w:lastColumn="0" w:noHBand="0" w:noVBand="0"/>
      </w:tblPr>
      <w:tblGrid>
        <w:gridCol w:w="4819"/>
        <w:gridCol w:w="1163"/>
        <w:gridCol w:w="4188"/>
      </w:tblGrid>
      <w:tr w:rsidR="00777997" w:rsidRPr="00571F85" w14:paraId="567B36F8" w14:textId="77777777" w:rsidTr="00B86FDB">
        <w:tc>
          <w:tcPr>
            <w:tcW w:w="4820" w:type="dxa"/>
          </w:tcPr>
          <w:p w14:paraId="08221889" w14:textId="77777777" w:rsidR="00777997" w:rsidRPr="00A257C0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  <w:lang w:val="en-US"/>
              </w:rPr>
            </w:pPr>
          </w:p>
        </w:tc>
        <w:tc>
          <w:tcPr>
            <w:tcW w:w="1163" w:type="dxa"/>
          </w:tcPr>
          <w:p w14:paraId="1F140442" w14:textId="77777777" w:rsidR="00777997" w:rsidRPr="00571F85" w:rsidRDefault="00777997" w:rsidP="00777997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  <w:hideMark/>
          </w:tcPr>
          <w:p w14:paraId="5DF40C33" w14:textId="77777777" w:rsidR="00777997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  <w:p w14:paraId="7684F184" w14:textId="77777777" w:rsidR="00777997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  <w:p w14:paraId="653251DB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УТВЕРЖДАЮ</w:t>
            </w:r>
          </w:p>
        </w:tc>
      </w:tr>
      <w:tr w:rsidR="00777997" w:rsidRPr="00571F85" w14:paraId="188C4067" w14:textId="77777777" w:rsidTr="00B86FDB">
        <w:trPr>
          <w:trHeight w:val="2047"/>
        </w:trPr>
        <w:tc>
          <w:tcPr>
            <w:tcW w:w="4820" w:type="dxa"/>
          </w:tcPr>
          <w:p w14:paraId="4FF89DF6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  <w:sz w:val="16"/>
                <w:szCs w:val="16"/>
              </w:rPr>
            </w:pPr>
          </w:p>
        </w:tc>
        <w:tc>
          <w:tcPr>
            <w:tcW w:w="1163" w:type="dxa"/>
          </w:tcPr>
          <w:p w14:paraId="0FD0C65B" w14:textId="77777777" w:rsidR="00777997" w:rsidRPr="00571F85" w:rsidRDefault="00777997" w:rsidP="00777997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  <w:hideMark/>
          </w:tcPr>
          <w:p w14:paraId="57563852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Руководитель</w:t>
            </w:r>
            <w:r>
              <w:rPr>
                <w:rFonts w:eastAsia="MS Mincho" w:cs="Arial"/>
              </w:rPr>
              <w:t xml:space="preserve"> образовательной программы</w:t>
            </w:r>
          </w:p>
          <w:p w14:paraId="21BB8286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________________ Сергеева Е. Г.</w:t>
            </w:r>
          </w:p>
          <w:p w14:paraId="318B1543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«____» _____________ 20__ г.</w:t>
            </w:r>
          </w:p>
          <w:p w14:paraId="3FBB893A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  <w:sz w:val="16"/>
              </w:rPr>
            </w:pPr>
            <w:r w:rsidRPr="00571F85">
              <w:rPr>
                <w:rFonts w:eastAsia="MS Mincho" w:cs="Arial"/>
                <w:sz w:val="16"/>
                <w:szCs w:val="16"/>
              </w:rPr>
              <w:t>М.П.</w:t>
            </w:r>
          </w:p>
        </w:tc>
      </w:tr>
    </w:tbl>
    <w:p w14:paraId="578F6A16" w14:textId="77777777" w:rsidR="00777997" w:rsidRPr="001D06D6" w:rsidRDefault="00777997" w:rsidP="00777997">
      <w:pPr>
        <w:suppressAutoHyphens/>
        <w:spacing w:before="480" w:after="120"/>
        <w:ind w:firstLine="0"/>
        <w:contextualSpacing w:val="0"/>
        <w:jc w:val="center"/>
        <w:rPr>
          <w:rFonts w:eastAsia="MS Mincho" w:cs="Arial"/>
          <w:b/>
          <w:caps/>
          <w:sz w:val="32"/>
        </w:rPr>
      </w:pPr>
      <w:r w:rsidRPr="00571F85">
        <w:rPr>
          <w:rFonts w:eastAsia="MS Mincho" w:cs="Arial"/>
          <w:b/>
          <w:caps/>
          <w:sz w:val="32"/>
        </w:rPr>
        <w:t>ТЕХНИЧЕСКОЕ ЗАДАНИЕ</w:t>
      </w:r>
    </w:p>
    <w:p w14:paraId="0C9A258B" w14:textId="427E6D10" w:rsidR="00777997" w:rsidRDefault="00777997" w:rsidP="00777997">
      <w:pPr>
        <w:suppressAutoHyphens/>
        <w:ind w:firstLine="0"/>
        <w:jc w:val="center"/>
        <w:rPr>
          <w:rFonts w:eastAsia="MS Mincho" w:cs="Arial"/>
        </w:rPr>
      </w:pPr>
      <w:r w:rsidRPr="00571F85">
        <w:rPr>
          <w:rFonts w:eastAsia="MS Mincho" w:cs="Arial"/>
        </w:rPr>
        <w:t>на разработку</w:t>
      </w:r>
    </w:p>
    <w:p w14:paraId="072AE76B" w14:textId="033AA2EB" w:rsidR="00777997" w:rsidRPr="00777997" w:rsidRDefault="00777997" w:rsidP="00777997">
      <w:pPr>
        <w:suppressAutoHyphens/>
        <w:ind w:firstLine="0"/>
        <w:jc w:val="center"/>
        <w:rPr>
          <w:rFonts w:eastAsia="MS Mincho" w:cs="Arial"/>
          <w:u w:val="single"/>
        </w:rPr>
      </w:pPr>
      <w:r w:rsidRPr="00777997">
        <w:rPr>
          <w:rFonts w:eastAsia="MS Mincho" w:cs="Arial"/>
          <w:u w:val="single"/>
        </w:rPr>
        <w:t>информационной системы для магазина военной амуниции</w:t>
      </w:r>
    </w:p>
    <w:p w14:paraId="7B88C046" w14:textId="77777777" w:rsidR="00777997" w:rsidRPr="00571F85" w:rsidRDefault="00777997" w:rsidP="00777997">
      <w:pPr>
        <w:suppressAutoHyphens/>
        <w:ind w:firstLine="0"/>
        <w:jc w:val="center"/>
        <w:rPr>
          <w:rFonts w:eastAsia="MS Mincho" w:cs="Arial"/>
        </w:rPr>
      </w:pPr>
    </w:p>
    <w:p w14:paraId="109EF215" w14:textId="77777777" w:rsidR="00777997" w:rsidRPr="00571F85" w:rsidRDefault="00777997" w:rsidP="00777997">
      <w:pPr>
        <w:suppressAutoHyphens/>
        <w:rPr>
          <w:rFonts w:eastAsia="MS Mincho" w:cs="Arial"/>
        </w:rPr>
      </w:pPr>
    </w:p>
    <w:tbl>
      <w:tblPr>
        <w:tblW w:w="10065" w:type="dxa"/>
        <w:tblInd w:w="-318" w:type="dxa"/>
        <w:tblLayout w:type="fixed"/>
        <w:tblLook w:val="00A0" w:firstRow="1" w:lastRow="0" w:firstColumn="1" w:lastColumn="0" w:noHBand="0" w:noVBand="0"/>
      </w:tblPr>
      <w:tblGrid>
        <w:gridCol w:w="4770"/>
        <w:gridCol w:w="1121"/>
        <w:gridCol w:w="4174"/>
      </w:tblGrid>
      <w:tr w:rsidR="00777997" w:rsidRPr="00571F85" w14:paraId="3A1C5B09" w14:textId="77777777" w:rsidTr="00B86FDB">
        <w:trPr>
          <w:trHeight w:val="196"/>
        </w:trPr>
        <w:tc>
          <w:tcPr>
            <w:tcW w:w="4770" w:type="dxa"/>
            <w:hideMark/>
          </w:tcPr>
          <w:p w14:paraId="3CB9C607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СОГЛАСОВАНО</w:t>
            </w:r>
          </w:p>
        </w:tc>
        <w:tc>
          <w:tcPr>
            <w:tcW w:w="1121" w:type="dxa"/>
          </w:tcPr>
          <w:p w14:paraId="3DEECF70" w14:textId="77777777" w:rsidR="00777997" w:rsidRPr="00571F85" w:rsidRDefault="00777997" w:rsidP="00777997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74" w:type="dxa"/>
            <w:hideMark/>
          </w:tcPr>
          <w:p w14:paraId="0D98CDD0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СОГЛАСОВАНО</w:t>
            </w:r>
          </w:p>
        </w:tc>
      </w:tr>
      <w:tr w:rsidR="00777997" w:rsidRPr="00571F85" w14:paraId="7A4ABB62" w14:textId="77777777" w:rsidTr="00B86FDB">
        <w:trPr>
          <w:trHeight w:val="806"/>
        </w:trPr>
        <w:tc>
          <w:tcPr>
            <w:tcW w:w="4770" w:type="dxa"/>
            <w:hideMark/>
          </w:tcPr>
          <w:p w14:paraId="6CDD4421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 xml:space="preserve">Колледж </w:t>
            </w:r>
            <w:proofErr w:type="spellStart"/>
            <w:r w:rsidRPr="00571F85">
              <w:rPr>
                <w:rFonts w:eastAsia="MS Mincho" w:cs="Arial"/>
              </w:rPr>
              <w:t>ВятГУ</w:t>
            </w:r>
            <w:proofErr w:type="spellEnd"/>
          </w:p>
          <w:p w14:paraId="7F8B9A59" w14:textId="5F5A2B45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 xml:space="preserve">________________ </w:t>
            </w:r>
            <w:r w:rsidR="00CD7740">
              <w:rPr>
                <w:rFonts w:eastAsia="MS Mincho" w:cs="Arial"/>
              </w:rPr>
              <w:t>Праздников А. А</w:t>
            </w:r>
            <w:r>
              <w:rPr>
                <w:rFonts w:eastAsia="MS Mincho" w:cs="Arial"/>
              </w:rPr>
              <w:t>.</w:t>
            </w:r>
          </w:p>
          <w:p w14:paraId="29AD4BFC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«____» _____________ 20__ г.</w:t>
            </w:r>
          </w:p>
          <w:p w14:paraId="7848BB90" w14:textId="77777777" w:rsidR="00777997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  <w:sz w:val="16"/>
                <w:szCs w:val="14"/>
              </w:rPr>
            </w:pPr>
            <w:r w:rsidRPr="00571F85">
              <w:rPr>
                <w:rFonts w:eastAsia="MS Mincho" w:cs="Arial"/>
                <w:sz w:val="16"/>
                <w:szCs w:val="14"/>
              </w:rPr>
              <w:t>М.П.</w:t>
            </w:r>
          </w:p>
          <w:p w14:paraId="19508C49" w14:textId="77777777" w:rsidR="00777997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  <w:p w14:paraId="4222817E" w14:textId="77777777" w:rsidR="00777997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  <w:p w14:paraId="40CEA8B9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  <w:tc>
          <w:tcPr>
            <w:tcW w:w="1121" w:type="dxa"/>
          </w:tcPr>
          <w:p w14:paraId="532B94E7" w14:textId="77777777" w:rsidR="00777997" w:rsidRPr="00571F85" w:rsidRDefault="00777997" w:rsidP="00777997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74" w:type="dxa"/>
            <w:hideMark/>
          </w:tcPr>
          <w:p w14:paraId="49FC37A3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>
              <w:rPr>
                <w:rFonts w:eastAsia="MS Mincho" w:cs="Arial"/>
              </w:rPr>
              <w:t>Руководитель</w:t>
            </w:r>
            <w:r w:rsidRPr="00571F85">
              <w:rPr>
                <w:rFonts w:eastAsia="MS Mincho" w:cs="Arial"/>
              </w:rPr>
              <w:t xml:space="preserve"> </w:t>
            </w:r>
            <w:r>
              <w:rPr>
                <w:rFonts w:eastAsia="MS Mincho" w:cs="Arial"/>
              </w:rPr>
              <w:t>УП</w:t>
            </w:r>
          </w:p>
          <w:p w14:paraId="6BEF3A42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 xml:space="preserve">________________ </w:t>
            </w:r>
            <w:proofErr w:type="spellStart"/>
            <w:r>
              <w:rPr>
                <w:rFonts w:eastAsia="MS Mincho" w:cs="Arial"/>
              </w:rPr>
              <w:t>Долженкова</w:t>
            </w:r>
            <w:proofErr w:type="spellEnd"/>
            <w:r w:rsidRPr="00571F85">
              <w:rPr>
                <w:rFonts w:eastAsia="MS Mincho" w:cs="Arial"/>
              </w:rPr>
              <w:t xml:space="preserve"> </w:t>
            </w:r>
            <w:r>
              <w:rPr>
                <w:rFonts w:eastAsia="MS Mincho" w:cs="Arial"/>
              </w:rPr>
              <w:t>М</w:t>
            </w:r>
            <w:r w:rsidRPr="00571F85">
              <w:rPr>
                <w:rFonts w:eastAsia="MS Mincho" w:cs="Arial"/>
              </w:rPr>
              <w:t>.</w:t>
            </w:r>
            <w:r>
              <w:rPr>
                <w:rFonts w:eastAsia="MS Mincho" w:cs="Arial"/>
              </w:rPr>
              <w:t xml:space="preserve"> Л.</w:t>
            </w:r>
          </w:p>
          <w:p w14:paraId="539AF235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«____» _____________ 20__ г.</w:t>
            </w:r>
          </w:p>
        </w:tc>
      </w:tr>
      <w:tr w:rsidR="00777997" w:rsidRPr="00571F85" w14:paraId="7E824E11" w14:textId="77777777" w:rsidTr="00B86FDB">
        <w:trPr>
          <w:trHeight w:val="197"/>
        </w:trPr>
        <w:tc>
          <w:tcPr>
            <w:tcW w:w="4770" w:type="dxa"/>
          </w:tcPr>
          <w:p w14:paraId="2003A088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СОГЛАСОВАНО</w:t>
            </w:r>
          </w:p>
        </w:tc>
        <w:tc>
          <w:tcPr>
            <w:tcW w:w="1121" w:type="dxa"/>
          </w:tcPr>
          <w:p w14:paraId="463233AF" w14:textId="77777777" w:rsidR="00777997" w:rsidRPr="00571F85" w:rsidRDefault="00777997" w:rsidP="00777997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74" w:type="dxa"/>
          </w:tcPr>
          <w:p w14:paraId="0EF595D9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</w:tr>
      <w:tr w:rsidR="00777997" w:rsidRPr="00571F85" w14:paraId="78DB42A0" w14:textId="77777777" w:rsidTr="00B86FDB">
        <w:trPr>
          <w:trHeight w:val="806"/>
        </w:trPr>
        <w:tc>
          <w:tcPr>
            <w:tcW w:w="4770" w:type="dxa"/>
          </w:tcPr>
          <w:p w14:paraId="67F9D0C5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 xml:space="preserve">Колледж </w:t>
            </w:r>
            <w:proofErr w:type="spellStart"/>
            <w:r w:rsidRPr="00571F85">
              <w:rPr>
                <w:rFonts w:eastAsia="MS Mincho" w:cs="Arial"/>
              </w:rPr>
              <w:t>ВятГУ</w:t>
            </w:r>
            <w:proofErr w:type="spellEnd"/>
          </w:p>
          <w:p w14:paraId="75CAF34C" w14:textId="0941835E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 xml:space="preserve">________________ </w:t>
            </w:r>
            <w:r w:rsidR="00CD7740">
              <w:rPr>
                <w:rFonts w:eastAsia="MS Mincho" w:cs="Arial"/>
              </w:rPr>
              <w:t>Панов А. А</w:t>
            </w:r>
            <w:r>
              <w:rPr>
                <w:rFonts w:eastAsia="MS Mincho" w:cs="Arial"/>
              </w:rPr>
              <w:t>.</w:t>
            </w:r>
          </w:p>
          <w:p w14:paraId="05E4B3BB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«____» _____________ 20__ г.</w:t>
            </w:r>
          </w:p>
          <w:p w14:paraId="31CFCFFF" w14:textId="77777777" w:rsidR="00777997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  <w:sz w:val="16"/>
                <w:szCs w:val="14"/>
              </w:rPr>
            </w:pPr>
            <w:r w:rsidRPr="00571F85">
              <w:rPr>
                <w:rFonts w:eastAsia="MS Mincho" w:cs="Arial"/>
                <w:sz w:val="16"/>
                <w:szCs w:val="14"/>
              </w:rPr>
              <w:t>М.П.</w:t>
            </w:r>
          </w:p>
          <w:p w14:paraId="0C6B32EC" w14:textId="77777777" w:rsidR="00777997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  <w:p w14:paraId="078D2D94" w14:textId="77777777" w:rsidR="00777997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  <w:p w14:paraId="4E1A2FD3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  <w:tc>
          <w:tcPr>
            <w:tcW w:w="1121" w:type="dxa"/>
          </w:tcPr>
          <w:p w14:paraId="5DA9A02C" w14:textId="77777777" w:rsidR="00777997" w:rsidRPr="00571F85" w:rsidRDefault="00777997" w:rsidP="00777997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74" w:type="dxa"/>
          </w:tcPr>
          <w:p w14:paraId="4F728EC0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</w:tr>
      <w:tr w:rsidR="00777997" w:rsidRPr="00571F85" w14:paraId="258D3255" w14:textId="77777777" w:rsidTr="00B86FDB">
        <w:trPr>
          <w:trHeight w:val="806"/>
        </w:trPr>
        <w:tc>
          <w:tcPr>
            <w:tcW w:w="4770" w:type="dxa"/>
          </w:tcPr>
          <w:p w14:paraId="0E97DD07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  <w:tc>
          <w:tcPr>
            <w:tcW w:w="1121" w:type="dxa"/>
          </w:tcPr>
          <w:p w14:paraId="73071468" w14:textId="77777777" w:rsidR="00777997" w:rsidRPr="00571F85" w:rsidRDefault="00777997" w:rsidP="00777997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74" w:type="dxa"/>
          </w:tcPr>
          <w:p w14:paraId="71A6C2D4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</w:tr>
      <w:tr w:rsidR="00777997" w:rsidRPr="00571F85" w14:paraId="6F501026" w14:textId="77777777" w:rsidTr="00B86FDB">
        <w:trPr>
          <w:trHeight w:val="197"/>
        </w:trPr>
        <w:tc>
          <w:tcPr>
            <w:tcW w:w="4770" w:type="dxa"/>
          </w:tcPr>
          <w:p w14:paraId="34D0AF56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  <w:tc>
          <w:tcPr>
            <w:tcW w:w="1121" w:type="dxa"/>
          </w:tcPr>
          <w:p w14:paraId="44E34285" w14:textId="77777777" w:rsidR="00777997" w:rsidRPr="00571F85" w:rsidRDefault="00777997" w:rsidP="00777997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74" w:type="dxa"/>
          </w:tcPr>
          <w:p w14:paraId="5D7BBEB5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</w:tr>
      <w:tr w:rsidR="00777997" w:rsidRPr="00571F85" w14:paraId="569D581A" w14:textId="77777777" w:rsidTr="00B86FDB">
        <w:trPr>
          <w:trHeight w:val="806"/>
        </w:trPr>
        <w:tc>
          <w:tcPr>
            <w:tcW w:w="4770" w:type="dxa"/>
          </w:tcPr>
          <w:p w14:paraId="6D887F4F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  <w:tc>
          <w:tcPr>
            <w:tcW w:w="1121" w:type="dxa"/>
          </w:tcPr>
          <w:p w14:paraId="2888DD21" w14:textId="77777777" w:rsidR="00777997" w:rsidRPr="00571F85" w:rsidRDefault="00777997" w:rsidP="00777997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74" w:type="dxa"/>
          </w:tcPr>
          <w:p w14:paraId="25981654" w14:textId="77777777" w:rsidR="00777997" w:rsidRPr="00571F85" w:rsidRDefault="00777997" w:rsidP="00777997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</w:tr>
    </w:tbl>
    <w:p w14:paraId="6D49B123" w14:textId="77777777" w:rsidR="00777997" w:rsidRPr="00571F85" w:rsidRDefault="00777997" w:rsidP="00777997">
      <w:pPr>
        <w:suppressAutoHyphens/>
        <w:ind w:firstLine="0"/>
        <w:rPr>
          <w:rFonts w:eastAsia="MS Mincho" w:cs="Arial"/>
        </w:rPr>
      </w:pPr>
    </w:p>
    <w:p w14:paraId="3F1D87CC" w14:textId="77777777" w:rsidR="00777997" w:rsidRPr="00571F85" w:rsidRDefault="00777997" w:rsidP="00777997">
      <w:pPr>
        <w:suppressAutoHyphens/>
        <w:rPr>
          <w:rFonts w:eastAsia="MS Mincho" w:cs="Arial"/>
        </w:rPr>
      </w:pPr>
    </w:p>
    <w:p w14:paraId="6AEF6F27" w14:textId="77777777" w:rsidR="00777997" w:rsidRPr="00571F85" w:rsidRDefault="00777997" w:rsidP="00777997">
      <w:pPr>
        <w:suppressAutoHyphens/>
        <w:ind w:firstLine="0"/>
        <w:jc w:val="center"/>
        <w:rPr>
          <w:rFonts w:eastAsia="MS Mincho" w:cs="Arial"/>
        </w:rPr>
      </w:pPr>
      <w:r w:rsidRPr="00571F85">
        <w:rPr>
          <w:rFonts w:eastAsia="MS Mincho" w:cs="Arial"/>
        </w:rPr>
        <w:t>202</w:t>
      </w:r>
      <w:r>
        <w:rPr>
          <w:rFonts w:eastAsia="MS Mincho" w:cs="Arial"/>
        </w:rPr>
        <w:t>4</w:t>
      </w:r>
    </w:p>
    <w:p w14:paraId="15D082F6" w14:textId="77777777" w:rsidR="00990EAC" w:rsidRPr="00646136" w:rsidRDefault="00990EAC" w:rsidP="00347071">
      <w:pPr>
        <w:ind w:firstLine="0"/>
        <w:sectPr w:rsidR="00990EAC" w:rsidRPr="00646136">
          <w:pgSz w:w="11907" w:h="16840"/>
          <w:pgMar w:top="1134" w:right="851" w:bottom="1134" w:left="1418" w:header="720" w:footer="720" w:gutter="0"/>
          <w:cols w:space="720"/>
        </w:sectPr>
      </w:pPr>
    </w:p>
    <w:p w14:paraId="7B3CC18C" w14:textId="1BCDB04B" w:rsidR="00990EAC" w:rsidRDefault="00990EAC" w:rsidP="00A6518F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769E9D" w14:textId="5C684F88" w:rsidR="00442256" w:rsidRDefault="00442256">
          <w:pPr>
            <w:pStyle w:val="afb"/>
          </w:pPr>
        </w:p>
        <w:p w14:paraId="61280260" w14:textId="15DA6DA3" w:rsidR="00CD7740" w:rsidRDefault="00442256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621330" w:history="1">
            <w:r w:rsidR="00CD7740" w:rsidRPr="00DA6BC6">
              <w:rPr>
                <w:rStyle w:val="a6"/>
              </w:rPr>
              <w:t>Введение</w:t>
            </w:r>
            <w:r w:rsidR="00CD7740">
              <w:rPr>
                <w:webHidden/>
              </w:rPr>
              <w:tab/>
            </w:r>
            <w:r w:rsidR="00CD7740">
              <w:rPr>
                <w:webHidden/>
              </w:rPr>
              <w:fldChar w:fldCharType="begin"/>
            </w:r>
            <w:r w:rsidR="00CD7740">
              <w:rPr>
                <w:webHidden/>
              </w:rPr>
              <w:instrText xml:space="preserve"> PAGEREF _Toc181621330 \h </w:instrText>
            </w:r>
            <w:r w:rsidR="00CD7740">
              <w:rPr>
                <w:webHidden/>
              </w:rPr>
            </w:r>
            <w:r w:rsidR="00CD7740">
              <w:rPr>
                <w:webHidden/>
              </w:rPr>
              <w:fldChar w:fldCharType="separate"/>
            </w:r>
            <w:r w:rsidR="00CD7740">
              <w:rPr>
                <w:webHidden/>
              </w:rPr>
              <w:t>2</w:t>
            </w:r>
            <w:r w:rsidR="00CD7740">
              <w:rPr>
                <w:webHidden/>
              </w:rPr>
              <w:fldChar w:fldCharType="end"/>
            </w:r>
          </w:hyperlink>
        </w:p>
        <w:p w14:paraId="56F012F6" w14:textId="432117AC" w:rsidR="00CD7740" w:rsidRDefault="00CD774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31" w:history="1">
            <w:r w:rsidRPr="00DA6BC6">
              <w:rPr>
                <w:rStyle w:val="a6"/>
              </w:rPr>
              <w:t>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A6BC6">
              <w:rPr>
                <w:rStyle w:val="a6"/>
              </w:rPr>
              <w:t>Термины и определения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_Toc181621331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3144B65" w14:textId="5E427449" w:rsidR="00CD7740" w:rsidRDefault="00CD774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32" w:history="1">
            <w:r w:rsidRPr="00DA6BC6">
              <w:rPr>
                <w:rStyle w:val="a6"/>
              </w:rPr>
              <w:t>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A6BC6">
              <w:rPr>
                <w:rStyle w:val="a6"/>
              </w:rPr>
              <w:t>Перечень сокращений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_Toc181621332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C9D4E56" w14:textId="31EFE095" w:rsidR="00CD7740" w:rsidRDefault="00CD774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33" w:history="1">
            <w:r w:rsidRPr="00DA6BC6">
              <w:rPr>
                <w:rStyle w:val="a6"/>
              </w:rPr>
              <w:t>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A6BC6">
              <w:rPr>
                <w:rStyle w:val="a6"/>
              </w:rPr>
              <w:t>Основные сведения о разработке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_Toc181621333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9D3219E" w14:textId="0E6AD48D" w:rsidR="00CD7740" w:rsidRDefault="00CD774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34" w:history="1">
            <w:r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A6BC6">
              <w:rPr>
                <w:rStyle w:val="a6"/>
              </w:rPr>
              <w:t>Наименование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_Toc181621334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3BD8536" w14:textId="01C06B72" w:rsidR="00CD7740" w:rsidRDefault="00CD774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35" w:history="1">
            <w:r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A6BC6">
              <w:rPr>
                <w:rStyle w:val="a6"/>
              </w:rPr>
              <w:t>Цель и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_Toc181621335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8AC4826" w14:textId="778DB6F4" w:rsidR="00CD7740" w:rsidRDefault="00CD774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36" w:history="1">
            <w:r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A6BC6">
              <w:rPr>
                <w:rStyle w:val="a6"/>
              </w:rPr>
              <w:t>Сведения об исполнителе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_Toc181621336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458CA58" w14:textId="464C2FBF" w:rsidR="00CD7740" w:rsidRDefault="00CD774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37" w:history="1">
            <w:r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A6BC6">
              <w:rPr>
                <w:rStyle w:val="a6"/>
              </w:rPr>
              <w:t>Сведения о заказчике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_Toc181621337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D578B6E" w14:textId="70DC69BB" w:rsidR="00CD7740" w:rsidRDefault="00CD774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38" w:history="1">
            <w:r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A6BC6">
              <w:rPr>
                <w:rStyle w:val="a6"/>
              </w:rPr>
              <w:t>Сроки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_Toc181621338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28CBF4B" w14:textId="7E0F5E72" w:rsidR="00CD7740" w:rsidRDefault="00CD774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39" w:history="1">
            <w:r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A6BC6">
              <w:rPr>
                <w:rStyle w:val="a6"/>
              </w:rPr>
              <w:t>Назначение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_Toc181621339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C939343" w14:textId="723FD8A7" w:rsidR="00CD7740" w:rsidRDefault="00CD774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40" w:history="1">
            <w:r w:rsidRPr="00DA6BC6">
              <w:rPr>
                <w:rStyle w:val="a6"/>
              </w:rPr>
              <w:t>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A6BC6">
              <w:rPr>
                <w:rStyle w:val="a6"/>
              </w:rPr>
              <w:t>Описание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_Toc181621340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4854436" w14:textId="275851FC" w:rsidR="00CD7740" w:rsidRDefault="00CD774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41" w:history="1">
            <w:r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A6BC6">
              <w:rPr>
                <w:rStyle w:val="a6"/>
              </w:rPr>
              <w:t>Аналог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_Toc181621341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796A16A" w14:textId="1B039E4C" w:rsidR="00CD7740" w:rsidRDefault="00CD774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42" w:history="1">
            <w:r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A6BC6">
              <w:rPr>
                <w:rStyle w:val="a6"/>
              </w:rPr>
              <w:t>Аналог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_Toc181621342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8BB122A" w14:textId="246C34E7" w:rsidR="00CD7740" w:rsidRDefault="00CD774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43" w:history="1">
            <w:r w:rsidRPr="00DA6BC6">
              <w:rPr>
                <w:rStyle w:val="a6"/>
              </w:rPr>
              <w:t>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A6BC6">
              <w:rPr>
                <w:rStyle w:val="a6"/>
              </w:rPr>
              <w:t>Требования к результатам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_Toc181621343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BB480A5" w14:textId="3DE6518E" w:rsidR="00CD7740" w:rsidRDefault="00CD774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44" w:history="1">
            <w:r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A6BC6">
              <w:rPr>
                <w:rStyle w:val="a6"/>
              </w:rPr>
              <w:t>Требования к функциональным характеристикам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_Toc181621344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6B7F3F0" w14:textId="2FDB2767" w:rsidR="00CD7740" w:rsidRDefault="00CD774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45" w:history="1">
            <w:r w:rsidRPr="00DA6BC6">
              <w:rPr>
                <w:rStyle w:val="a6"/>
              </w:rPr>
              <w:t>При разработке информационной системы (ИС) для магазина настольных игр необходимо учитывать следующие функциональные требования: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_Toc181621345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A16084A" w14:textId="0781D6CA" w:rsidR="00CD7740" w:rsidRDefault="00CD774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46" w:history="1">
            <w:r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A6BC6">
              <w:rPr>
                <w:rStyle w:val="a6"/>
              </w:rPr>
              <w:t>Требования к пользовательскому интерфейсу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_Toc181621346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A48F160" w14:textId="7C81E6B8" w:rsidR="00CD7740" w:rsidRDefault="00CD774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47" w:history="1">
            <w:r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A6BC6">
              <w:rPr>
                <w:rStyle w:val="a6"/>
              </w:rPr>
              <w:t>Требования к видам обеспечения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_Toc181621347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B60B855" w14:textId="080F7172" w:rsidR="00CD7740" w:rsidRDefault="00CD7740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48" w:history="1">
            <w:r w:rsidRPr="00DA6BC6">
              <w:rPr>
                <w:rStyle w:val="a6"/>
              </w:rPr>
              <w:t>5.3.1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A6BC6">
              <w:rPr>
                <w:rStyle w:val="a6"/>
              </w:rPr>
              <w:t>Требование к математическому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_Toc181621348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88C6127" w14:textId="594FFE59" w:rsidR="00CD7740" w:rsidRDefault="00CD7740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49" w:history="1">
            <w:r w:rsidRPr="00DA6BC6">
              <w:rPr>
                <w:rStyle w:val="a6"/>
              </w:rPr>
              <w:t>5.3.2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A6BC6">
              <w:rPr>
                <w:rStyle w:val="a6"/>
              </w:rPr>
              <w:t>Требование к информационному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_Toc181621349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C7811EC" w14:textId="3E4DD30F" w:rsidR="00CD7740" w:rsidRDefault="00CD7740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50" w:history="1">
            <w:r w:rsidRPr="00DA6BC6">
              <w:rPr>
                <w:rStyle w:val="a6"/>
              </w:rPr>
              <w:t>5.3.3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A6BC6">
              <w:rPr>
                <w:rStyle w:val="a6"/>
              </w:rPr>
              <w:t>Требования к надежности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_Toc181621350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5547522" w14:textId="152419E5" w:rsidR="00CD7740" w:rsidRDefault="00CD7740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51" w:history="1">
            <w:r w:rsidRPr="00DA6BC6">
              <w:rPr>
                <w:rStyle w:val="a6"/>
              </w:rPr>
              <w:t>5.3.4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A6BC6">
              <w:rPr>
                <w:rStyle w:val="a6"/>
              </w:rPr>
              <w:t>Требования к безопасности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_Toc181621351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241E707F" w14:textId="465F1848" w:rsidR="00CD7740" w:rsidRDefault="00CD7740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52" w:history="1">
            <w:r w:rsidRPr="00DA6BC6">
              <w:rPr>
                <w:rStyle w:val="a6"/>
              </w:rPr>
              <w:t>5.3.5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A6BC6">
              <w:rPr>
                <w:rStyle w:val="a6"/>
              </w:rPr>
              <w:t>Требования к патентной чистоте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_Toc181621352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ECE7521" w14:textId="1A5B0B1C" w:rsidR="00CD7740" w:rsidRDefault="00CD7740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53" w:history="1">
            <w:r w:rsidRPr="00DA6BC6">
              <w:rPr>
                <w:rStyle w:val="a6"/>
              </w:rPr>
              <w:t>5.3.6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A6BC6">
              <w:rPr>
                <w:rStyle w:val="a6"/>
              </w:rPr>
              <w:t>Требования к эргономической и технической эстетике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_Toc181621353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1704749" w14:textId="257DA013" w:rsidR="00CD7740" w:rsidRDefault="00CD7740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54" w:history="1">
            <w:r w:rsidRPr="00DA6BC6">
              <w:rPr>
                <w:rStyle w:val="a6"/>
              </w:rPr>
              <w:t>5.3.7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A6BC6">
              <w:rPr>
                <w:rStyle w:val="a6"/>
              </w:rPr>
              <w:t>Требования к стандартизации и унификации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_Toc181621354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B6B7C43" w14:textId="61DDCD13" w:rsidR="00CD7740" w:rsidRDefault="00CD7740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55" w:history="1">
            <w:r w:rsidRPr="00DA6BC6">
              <w:rPr>
                <w:rStyle w:val="a6"/>
              </w:rPr>
              <w:t>5.3.8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A6BC6">
              <w:rPr>
                <w:rStyle w:val="a6"/>
              </w:rPr>
              <w:t>Дополнительные требования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_Toc181621355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58AC76C" w14:textId="67B415BF" w:rsidR="00CD7740" w:rsidRDefault="00CD774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56" w:history="1">
            <w:r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A6BC6">
              <w:rPr>
                <w:rStyle w:val="a6"/>
              </w:rPr>
              <w:t>Требования к перспективам развития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_Toc181621356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8112CBD" w14:textId="285ACBA5" w:rsidR="00CD7740" w:rsidRDefault="00CD774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57" w:history="1">
            <w:r w:rsidRPr="00DA6BC6">
              <w:rPr>
                <w:rStyle w:val="a6"/>
              </w:rPr>
              <w:t>6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A6BC6">
              <w:rPr>
                <w:rStyle w:val="a6"/>
              </w:rPr>
              <w:t>Состав и содержание работ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_Toc181621357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05EE1279" w14:textId="5B3DF090" w:rsidR="00CD7740" w:rsidRDefault="00CD774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58" w:history="1">
            <w:r w:rsidRPr="00DA6BC6">
              <w:rPr>
                <w:rStyle w:val="a6"/>
              </w:rPr>
              <w:t>7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A6BC6">
              <w:rPr>
                <w:rStyle w:val="a6"/>
              </w:rPr>
              <w:t>Порядок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_Toc181621358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9476E32" w14:textId="6B1027A3" w:rsidR="00CD7740" w:rsidRDefault="00CD774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59" w:history="1">
            <w:r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A6BC6">
              <w:rPr>
                <w:rStyle w:val="a6"/>
              </w:rPr>
              <w:t>Стадии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_Toc181621359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645B3D84" w14:textId="61DFB54F" w:rsidR="00CD7740" w:rsidRDefault="00CD774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60" w:history="1">
            <w:r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A6BC6">
              <w:rPr>
                <w:rStyle w:val="a6"/>
              </w:rPr>
              <w:t>Этапы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_Toc181621360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1B53EA7D" w14:textId="5B39B2FB" w:rsidR="00CD7740" w:rsidRDefault="00CD774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61" w:history="1">
            <w:r w:rsidRPr="00DA6BC6">
              <w:rPr>
                <w:rStyle w:val="a6"/>
              </w:rPr>
              <w:t>8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A6BC6">
              <w:rPr>
                <w:rStyle w:val="a6"/>
              </w:rPr>
              <w:t>Требования к документации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_Toc181621361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D5788B6" w14:textId="71D0D28D" w:rsidR="00CD7740" w:rsidRDefault="00CD774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62" w:history="1">
            <w:r w:rsidRPr="00DA6BC6">
              <w:rPr>
                <w:rStyle w:val="a6"/>
              </w:rPr>
              <w:t>9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A6BC6">
              <w:rPr>
                <w:rStyle w:val="a6"/>
              </w:rPr>
              <w:t>Порядок контроля и приемки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_Toc181621362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22249D03" w14:textId="14256B7B" w:rsidR="00CD7740" w:rsidRDefault="00CD774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63" w:history="1">
            <w:r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A6BC6">
              <w:rPr>
                <w:rStyle w:val="a6"/>
              </w:rPr>
              <w:t>Виды испытаний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_Toc181621363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71A84F55" w14:textId="5391026B" w:rsidR="00CD7740" w:rsidRDefault="00CD774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21364" w:history="1">
            <w:r w:rsidRPr="00DA6BC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A6BC6">
              <w:rPr>
                <w:rStyle w:val="a6"/>
              </w:rPr>
              <w:t>Общие требования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_Toc181621364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4DB9FE6F" w14:textId="60F86883" w:rsidR="005A4E60" w:rsidRPr="0057764D" w:rsidRDefault="00442256" w:rsidP="0057764D">
          <w:r>
            <w:rPr>
              <w:b/>
              <w:bCs/>
            </w:rPr>
            <w:fldChar w:fldCharType="end"/>
          </w:r>
        </w:p>
      </w:sdtContent>
    </w:sdt>
    <w:p w14:paraId="4CEE3E82" w14:textId="431F0445" w:rsidR="00303DC8" w:rsidRDefault="00442256" w:rsidP="00777997">
      <w:pPr>
        <w:pStyle w:val="1"/>
        <w:numPr>
          <w:ilvl w:val="0"/>
          <w:numId w:val="0"/>
        </w:numPr>
        <w:spacing w:after="240"/>
        <w:ind w:firstLine="851"/>
      </w:pPr>
      <w:bookmarkStart w:id="0" w:name="_Toc181621330"/>
      <w:r>
        <w:lastRenderedPageBreak/>
        <w:t>Вв</w:t>
      </w:r>
      <w:r w:rsidR="005A4E60" w:rsidRPr="00F62DCD">
        <w:t>едение</w:t>
      </w:r>
      <w:bookmarkEnd w:id="0"/>
    </w:p>
    <w:p w14:paraId="63D4755B" w14:textId="23F5478D" w:rsidR="007125C0" w:rsidRPr="0088737C" w:rsidRDefault="007125C0" w:rsidP="007125C0">
      <w:pPr>
        <w:ind w:firstLine="709"/>
        <w:rPr>
          <w:rStyle w:val="normaltextrun"/>
          <w:rFonts w:eastAsiaTheme="majorEastAsia"/>
          <w:sz w:val="28"/>
          <w:szCs w:val="28"/>
        </w:rPr>
      </w:pPr>
      <w:r>
        <w:t xml:space="preserve">Данный документ является техническим заданием для реализации «Информационной системы для </w:t>
      </w:r>
      <w:r w:rsidR="001F49C9">
        <w:t xml:space="preserve">магазина </w:t>
      </w:r>
      <w:r w:rsidR="0073690B">
        <w:t>настольных игр</w:t>
      </w:r>
      <w:r>
        <w:t>». В данном документе описаны общие сведения о разработке, описание предметной области, требования к системе, функциям.</w:t>
      </w:r>
    </w:p>
    <w:p w14:paraId="68A71799" w14:textId="77777777" w:rsidR="007125C0" w:rsidRDefault="007125C0" w:rsidP="007125C0">
      <w:pPr>
        <w:ind w:firstLine="709"/>
        <w:rPr>
          <w:rStyle w:val="normaltextrun"/>
          <w:rFonts w:eastAsiaTheme="majorEastAsia"/>
          <w:sz w:val="28"/>
          <w:szCs w:val="28"/>
        </w:rPr>
      </w:pPr>
      <w:r>
        <w:t xml:space="preserve">Документ предназначен для: </w:t>
      </w:r>
    </w:p>
    <w:p w14:paraId="6D4125DE" w14:textId="5BB48244" w:rsidR="007125C0" w:rsidRDefault="005A24A5" w:rsidP="007125C0">
      <w:pPr>
        <w:pStyle w:val="a0"/>
        <w:ind w:firstLine="709"/>
        <w:rPr>
          <w:rStyle w:val="normaltextrun"/>
          <w:sz w:val="28"/>
          <w:szCs w:val="28"/>
        </w:rPr>
      </w:pPr>
      <w:r w:rsidRPr="005A24A5">
        <w:t>Технического специалиста</w:t>
      </w:r>
      <w:r w:rsidR="007125C0">
        <w:t xml:space="preserve">. Разработчику техническое задание необходимо, потому что включает в себя описание функциональных требований, особенности архитектуры, используемые технологии и инструменты. Без технического задания разработчик может начать работу, но результат может быть не тот, который ожидает заказчик. </w:t>
      </w:r>
    </w:p>
    <w:p w14:paraId="775694F4" w14:textId="0FA07713" w:rsidR="007125C0" w:rsidRDefault="007125C0" w:rsidP="007125C0">
      <w:pPr>
        <w:pStyle w:val="a0"/>
        <w:ind w:firstLine="709"/>
        <w:rPr>
          <w:rStyle w:val="normaltextrun"/>
          <w:sz w:val="28"/>
          <w:szCs w:val="28"/>
        </w:rPr>
      </w:pPr>
      <w:r>
        <w:t>Членов при</w:t>
      </w:r>
      <w:r w:rsidR="000A1BA7">
        <w:t>е</w:t>
      </w:r>
      <w:r>
        <w:t xml:space="preserve">мо-сдаточной комиссии. Для членов приемо-сдаточной комиссии техническое задание необходимо для проверки сайта на соответствие требованиям, заданным в техническом задании. </w:t>
      </w:r>
    </w:p>
    <w:p w14:paraId="4F9D56A4" w14:textId="77777777" w:rsidR="007125C0" w:rsidRDefault="007125C0" w:rsidP="007125C0">
      <w:pPr>
        <w:pStyle w:val="a0"/>
        <w:ind w:firstLine="709"/>
        <w:rPr>
          <w:rFonts w:eastAsia="Times New Roman" w:cs="Times New Roman"/>
          <w:szCs w:val="24"/>
        </w:rPr>
      </w:pPr>
      <w:r>
        <w:t>Заказчика. Для заказчика техническое задание необходимо для точного определения требований к продукту и контроля за его реализацией. Техническое задание включает в себя перечень функций, дизайн, сроки и бюджет. Техническое задание для заказчика помогает снизить вероятность проблем и несоответствий между ожиданиями и результатом.</w:t>
      </w:r>
    </w:p>
    <w:p w14:paraId="095A2F47" w14:textId="77777777" w:rsidR="007125C0" w:rsidRPr="007125C0" w:rsidRDefault="007125C0" w:rsidP="007125C0"/>
    <w:p w14:paraId="794047BB" w14:textId="4613A314" w:rsidR="00A63893" w:rsidRDefault="00EB6A0B" w:rsidP="00C10B2D">
      <w:pPr>
        <w:pStyle w:val="1"/>
      </w:pPr>
      <w:bookmarkStart w:id="1" w:name="_Toc74526610"/>
      <w:bookmarkStart w:id="2" w:name="_Toc128474254"/>
      <w:bookmarkStart w:id="3" w:name="_Toc181621331"/>
      <w:r w:rsidRPr="00EB6A0B">
        <w:lastRenderedPageBreak/>
        <w:t>Термины и определения</w:t>
      </w:r>
      <w:bookmarkEnd w:id="3"/>
    </w:p>
    <w:p w14:paraId="21992FB2" w14:textId="408D881F" w:rsidR="005A24A5" w:rsidRDefault="005A24A5" w:rsidP="005A24A5">
      <w:r>
        <w:t>Информационная система (ИС) — система обработки информации совместно с соответствующими организационными ресурсами (человеческими, техническими, финансовыми и т. д.), которая обеспечивает и распространяет информацию (ISO/IEC 2382:2015).</w:t>
      </w:r>
    </w:p>
    <w:p w14:paraId="128582E8" w14:textId="75DD1284" w:rsidR="00763519" w:rsidRDefault="00763519" w:rsidP="005A24A5">
      <w:r>
        <w:t>База данных</w:t>
      </w:r>
      <w:r w:rsidR="00F640ED">
        <w:t xml:space="preserve"> (БД)</w:t>
      </w:r>
      <w:r>
        <w:t xml:space="preserve"> </w:t>
      </w:r>
      <w:r w:rsidRPr="00A67058">
        <w:t>–</w:t>
      </w:r>
      <w:r>
        <w:t xml:space="preserve"> </w:t>
      </w:r>
      <w:r w:rsidR="00F640ED" w:rsidRPr="00F640ED">
        <w:t>это систематический сбор данных, хранящихся в электронном виде. Он может содержать любые типы данных, включая слова, цифры, изображения, видео и файлы.</w:t>
      </w:r>
    </w:p>
    <w:p w14:paraId="410035A1" w14:textId="6A589B3A" w:rsidR="00763519" w:rsidRDefault="00763519" w:rsidP="005A24A5">
      <w:r>
        <w:t xml:space="preserve">Система управления базами данных </w:t>
      </w:r>
      <w:r w:rsidR="00F640ED">
        <w:t>(СУБД)</w:t>
      </w:r>
      <w:r w:rsidRPr="00A67058">
        <w:t>–</w:t>
      </w:r>
      <w:r>
        <w:t xml:space="preserve"> </w:t>
      </w:r>
      <w:r w:rsidRPr="00763519">
        <w:t>это программное обеспечение, которое используется для управления данными в базе данных. СУБД предоставляет средства для создания, изменения, хранения и извлечения информации из базы данных. Она обеспечивает эффективное управление данными, обеспечивает целостность и безопасность информации, а также обеспечивает возможность масштабирования базы данных.</w:t>
      </w:r>
    </w:p>
    <w:p w14:paraId="6A91D5C1" w14:textId="77777777" w:rsidR="00203597" w:rsidRPr="00BF5FF3" w:rsidRDefault="00203597" w:rsidP="00203597">
      <w:pPr>
        <w:spacing w:before="0" w:after="200"/>
        <w:ind w:firstLine="709"/>
        <w:contextualSpacing w:val="0"/>
      </w:pPr>
      <w:r w:rsidRPr="00BF5FF3">
        <w:t xml:space="preserve">DFD — общепринятое сокращение от англ. </w:t>
      </w:r>
      <w:proofErr w:type="spellStart"/>
      <w:r w:rsidRPr="00BF5FF3">
        <w:t>data</w:t>
      </w:r>
      <w:proofErr w:type="spellEnd"/>
      <w:r w:rsidRPr="00BF5FF3">
        <w:t xml:space="preserve"> </w:t>
      </w:r>
      <w:proofErr w:type="spellStart"/>
      <w:r w:rsidRPr="00BF5FF3">
        <w:t>flow</w:t>
      </w:r>
      <w:proofErr w:type="spellEnd"/>
      <w:r w:rsidRPr="00BF5FF3">
        <w:t xml:space="preserve"> </w:t>
      </w:r>
      <w:proofErr w:type="spellStart"/>
      <w:r w:rsidRPr="00BF5FF3">
        <w:t>diagrams</w:t>
      </w:r>
      <w:proofErr w:type="spellEnd"/>
      <w:r w:rsidRPr="00BF5FF3">
        <w:t xml:space="preserve"> — диаграммы потоков данных. Так называется методология графического структурного анализа, описывающая внешние по отношению к системе, источники и адресаты данных, логические функции, потоки данных и хранилища данных, к которым осуществляется доступ.</w:t>
      </w:r>
    </w:p>
    <w:p w14:paraId="77C24B84" w14:textId="77777777" w:rsidR="00203597" w:rsidRDefault="00203597" w:rsidP="00203597">
      <w:pPr>
        <w:spacing w:before="0" w:after="200"/>
        <w:ind w:firstLine="709"/>
        <w:contextualSpacing w:val="0"/>
      </w:pPr>
      <w:r w:rsidRPr="00BF5FF3">
        <w:t>IDEF0 — методология функционального моделирования</w:t>
      </w:r>
      <w:r>
        <w:t xml:space="preserve"> </w:t>
      </w:r>
      <w:r w:rsidRPr="00BF5FF3">
        <w:t>и графическая нотация, предназначенная для формализации и описания бизнес-процессов. Отличительной особенностью IDEF0 является её акцент на соподчинённость объектов. В IDEF0 рассматриваются логические отношения между работами, а не их временная последовательность (поток работ).</w:t>
      </w:r>
    </w:p>
    <w:p w14:paraId="3567B463" w14:textId="77777777" w:rsidR="00203597" w:rsidRPr="006A4ADC" w:rsidRDefault="00203597" w:rsidP="00203597">
      <w:pPr>
        <w:spacing w:before="0" w:after="200"/>
        <w:ind w:firstLine="709"/>
        <w:contextualSpacing w:val="0"/>
      </w:pPr>
      <w:r w:rsidRPr="006A4ADC">
        <w:t>SQL (</w:t>
      </w:r>
      <w:proofErr w:type="spellStart"/>
      <w:r w:rsidRPr="006A4ADC">
        <w:t>Structured</w:t>
      </w:r>
      <w:proofErr w:type="spellEnd"/>
      <w:r w:rsidRPr="006A4ADC">
        <w:t xml:space="preserve"> </w:t>
      </w:r>
      <w:proofErr w:type="spellStart"/>
      <w:r w:rsidRPr="006A4ADC">
        <w:t>Query</w:t>
      </w:r>
      <w:proofErr w:type="spellEnd"/>
      <w:r w:rsidRPr="006A4ADC">
        <w:t xml:space="preserve"> Language) — это декларативный язык программирования (язык запросов), который используют для создания, обработки и хранения данных в реляционных базах данных.</w:t>
      </w:r>
    </w:p>
    <w:p w14:paraId="15DE28CD" w14:textId="76FEB2B5" w:rsidR="0057764D" w:rsidRPr="0057764D" w:rsidRDefault="0057764D" w:rsidP="0057764D">
      <w:proofErr w:type="spellStart"/>
      <w:r w:rsidRPr="0057764D">
        <w:rPr>
          <w:lang w:val="en-US"/>
        </w:rPr>
        <w:t>SQLiteStudio</w:t>
      </w:r>
      <w:proofErr w:type="spellEnd"/>
      <w:r w:rsidRPr="0057764D">
        <w:t xml:space="preserve"> — бесплатное графическое приложение с открытым исходным кодом для управления базами данных </w:t>
      </w:r>
      <w:r w:rsidRPr="0057764D">
        <w:rPr>
          <w:lang w:val="en-US"/>
        </w:rPr>
        <w:t>SQLite</w:t>
      </w:r>
      <w:r w:rsidRPr="0057764D">
        <w:t>.</w:t>
      </w:r>
    </w:p>
    <w:p w14:paraId="189E1D63" w14:textId="06D00FE7" w:rsidR="00F922B7" w:rsidRDefault="0057764D" w:rsidP="0057764D">
      <w:r w:rsidRPr="0057764D">
        <w:t xml:space="preserve">С помощью </w:t>
      </w:r>
      <w:proofErr w:type="spellStart"/>
      <w:r w:rsidRPr="0057764D">
        <w:rPr>
          <w:lang w:val="en-US"/>
        </w:rPr>
        <w:t>SQLiteStudio</w:t>
      </w:r>
      <w:proofErr w:type="spellEnd"/>
      <w:r w:rsidRPr="0057764D">
        <w:t xml:space="preserve"> можно создавать, изменять и запрашивать базы данных без необходимости писать команды </w:t>
      </w:r>
      <w:r w:rsidRPr="0057764D">
        <w:rPr>
          <w:lang w:val="en-US"/>
        </w:rPr>
        <w:t>SQL</w:t>
      </w:r>
      <w:r w:rsidRPr="0057764D">
        <w:t xml:space="preserve"> вручную</w:t>
      </w:r>
    </w:p>
    <w:p w14:paraId="60010B87" w14:textId="77777777" w:rsidR="005A24A5" w:rsidRDefault="005A24A5" w:rsidP="005A24A5"/>
    <w:p w14:paraId="0FC2EC3D" w14:textId="77777777" w:rsidR="005A24A5" w:rsidRPr="005A24A5" w:rsidRDefault="005A24A5" w:rsidP="005A24A5"/>
    <w:p w14:paraId="6951443F" w14:textId="77777777" w:rsidR="00C203BD" w:rsidRPr="00C203BD" w:rsidRDefault="00C203BD" w:rsidP="00C203BD"/>
    <w:p w14:paraId="63A1A4BE" w14:textId="5A4A5D2A" w:rsidR="00A82498" w:rsidRDefault="00A82498" w:rsidP="00A82498">
      <w:pPr>
        <w:pStyle w:val="1"/>
      </w:pPr>
      <w:bookmarkStart w:id="4" w:name="_Toc181621332"/>
      <w:r>
        <w:lastRenderedPageBreak/>
        <w:t>Перечень сокращений</w:t>
      </w:r>
      <w:bookmarkEnd w:id="4"/>
    </w:p>
    <w:p w14:paraId="5BA9C30F" w14:textId="1AAD06D8" w:rsidR="004A6148" w:rsidRPr="004A6148" w:rsidRDefault="00A67058" w:rsidP="004A6148">
      <w:pPr>
        <w:ind w:firstLine="709"/>
      </w:pPr>
      <w:bookmarkStart w:id="5" w:name="_Hlk179024710"/>
      <w:r w:rsidRPr="004A6148">
        <w:t>ИС – информационная система.</w:t>
      </w:r>
    </w:p>
    <w:p w14:paraId="32DD49A5" w14:textId="4A80C15D" w:rsidR="00A67058" w:rsidRPr="004A6148" w:rsidRDefault="00A67058" w:rsidP="00011C87">
      <w:pPr>
        <w:ind w:firstLine="709"/>
      </w:pPr>
      <w:r w:rsidRPr="004A6148">
        <w:t>ТЗ – техническое задание.</w:t>
      </w:r>
    </w:p>
    <w:p w14:paraId="45805FF2" w14:textId="16942CAA" w:rsidR="00F640ED" w:rsidRPr="004A6148" w:rsidRDefault="00F640ED" w:rsidP="00011C87">
      <w:pPr>
        <w:ind w:firstLine="709"/>
      </w:pPr>
      <w:r w:rsidRPr="004A6148">
        <w:t>БД – база данных.</w:t>
      </w:r>
    </w:p>
    <w:p w14:paraId="19787FDB" w14:textId="60A6652A" w:rsidR="0057764D" w:rsidRPr="004A6148" w:rsidRDefault="0057764D" w:rsidP="00011C87">
      <w:pPr>
        <w:ind w:firstLine="709"/>
      </w:pPr>
      <w:r w:rsidRPr="004A6148">
        <w:t>ПО - программное обеспечение.</w:t>
      </w:r>
    </w:p>
    <w:p w14:paraId="3044445C" w14:textId="0AC6844F" w:rsidR="0057764D" w:rsidRPr="004A6148" w:rsidRDefault="0057764D" w:rsidP="00011C87">
      <w:pPr>
        <w:ind w:firstLine="709"/>
      </w:pPr>
      <w:r w:rsidRPr="004A6148">
        <w:t>ТЗ - техническое задание.</w:t>
      </w:r>
    </w:p>
    <w:p w14:paraId="00DFECD7" w14:textId="30330A83" w:rsidR="00763519" w:rsidRPr="004A6148" w:rsidRDefault="00763519" w:rsidP="00011C87">
      <w:pPr>
        <w:ind w:firstLine="709"/>
      </w:pPr>
      <w:r w:rsidRPr="004A6148">
        <w:t xml:space="preserve">СУБД – </w:t>
      </w:r>
      <w:r w:rsidR="00F640ED" w:rsidRPr="004A6148">
        <w:t>Система управления базами данных.</w:t>
      </w:r>
    </w:p>
    <w:p w14:paraId="68A755D8" w14:textId="4C3204A1" w:rsidR="004A6148" w:rsidRPr="004A6148" w:rsidRDefault="00203597" w:rsidP="004A6148">
      <w:pPr>
        <w:spacing w:before="0" w:after="200"/>
        <w:ind w:firstLine="709"/>
        <w:contextualSpacing w:val="0"/>
        <w:jc w:val="left"/>
      </w:pPr>
      <w:r w:rsidRPr="004A6148">
        <w:t>ПК – персональный компьютер.</w:t>
      </w:r>
    </w:p>
    <w:bookmarkEnd w:id="5"/>
    <w:p w14:paraId="61FE344B" w14:textId="77777777" w:rsidR="00203597" w:rsidRPr="00203597" w:rsidRDefault="00203597" w:rsidP="00A67058"/>
    <w:p w14:paraId="38600864" w14:textId="7D888C5C" w:rsidR="00592879" w:rsidRDefault="00592879" w:rsidP="00592879">
      <w:pPr>
        <w:pStyle w:val="1"/>
      </w:pPr>
      <w:bookmarkStart w:id="6" w:name="_Toc181621333"/>
      <w:r>
        <w:lastRenderedPageBreak/>
        <w:t>Основные сведения о разработке</w:t>
      </w:r>
      <w:bookmarkEnd w:id="6"/>
    </w:p>
    <w:p w14:paraId="41078D8B" w14:textId="15E26A3A" w:rsidR="00F91124" w:rsidRDefault="00A52CF3" w:rsidP="00A52CF3">
      <w:pPr>
        <w:pStyle w:val="2"/>
      </w:pPr>
      <w:bookmarkStart w:id="7" w:name="_Toc181621334"/>
      <w:r>
        <w:t>Наименование разработки</w:t>
      </w:r>
      <w:bookmarkEnd w:id="7"/>
    </w:p>
    <w:p w14:paraId="1BB068BD" w14:textId="3C44A8E7" w:rsidR="00C203BD" w:rsidRPr="00716A84" w:rsidRDefault="00C203BD" w:rsidP="00C203BD">
      <w:pPr>
        <w:ind w:firstLine="709"/>
        <w:rPr>
          <w:rFonts w:cs="Times New Roman"/>
          <w:szCs w:val="24"/>
        </w:rPr>
      </w:pPr>
      <w:r w:rsidRPr="00716A84">
        <w:rPr>
          <w:rFonts w:cs="Times New Roman"/>
          <w:szCs w:val="24"/>
        </w:rPr>
        <w:t xml:space="preserve">Наименованием настоящей разработки является </w:t>
      </w:r>
      <w:r>
        <w:rPr>
          <w:rFonts w:cs="Times New Roman"/>
          <w:szCs w:val="24"/>
        </w:rPr>
        <w:t xml:space="preserve">«Информационная система для </w:t>
      </w:r>
      <w:r w:rsidR="0073690B">
        <w:rPr>
          <w:rFonts w:cs="Times New Roman"/>
          <w:szCs w:val="24"/>
        </w:rPr>
        <w:t>настольных игр»</w:t>
      </w:r>
      <w:r w:rsidR="001F49C9">
        <w:rPr>
          <w:rFonts w:cs="Times New Roman"/>
          <w:szCs w:val="24"/>
        </w:rPr>
        <w:t>.</w:t>
      </w:r>
    </w:p>
    <w:p w14:paraId="4D0F4268" w14:textId="1ED491D0" w:rsidR="00A52CF3" w:rsidRDefault="00A52CF3" w:rsidP="00A52CF3">
      <w:pPr>
        <w:pStyle w:val="2"/>
      </w:pPr>
      <w:bookmarkStart w:id="8" w:name="_Toc181621335"/>
      <w:r>
        <w:t>Цель и задачи</w:t>
      </w:r>
      <w:bookmarkEnd w:id="8"/>
    </w:p>
    <w:p w14:paraId="5B73AA14" w14:textId="77777777" w:rsidR="0073690B" w:rsidRDefault="0073690B" w:rsidP="0073690B">
      <w:r>
        <w:t>Основными целями создания информационной системы для «Магазина настольных игр» являются:</w:t>
      </w:r>
    </w:p>
    <w:p w14:paraId="7F50B39A" w14:textId="77777777" w:rsidR="0073690B" w:rsidRDefault="0073690B" w:rsidP="0073690B">
      <w:pPr>
        <w:pStyle w:val="a0"/>
        <w:ind w:left="645" w:hanging="360"/>
      </w:pPr>
      <w:r>
        <w:t>Предоставление современного и удобного инструмента для отслеживания товаров на складе, контроля их цены, оформления заказов и отслеживания финансов в магазине.</w:t>
      </w:r>
    </w:p>
    <w:p w14:paraId="56072231" w14:textId="77777777" w:rsidR="0073690B" w:rsidRDefault="0073690B" w:rsidP="0073690B">
      <w:pPr>
        <w:pStyle w:val="a0"/>
        <w:ind w:left="645" w:hanging="360"/>
      </w:pPr>
      <w:r>
        <w:t>Повышение эффективности и качества продажи товаров в магазинах настольных игр.</w:t>
      </w:r>
    </w:p>
    <w:p w14:paraId="52EDEC11" w14:textId="27FFEE44" w:rsidR="00A52CF3" w:rsidRDefault="00847368" w:rsidP="00847368">
      <w:pPr>
        <w:pStyle w:val="2"/>
      </w:pPr>
      <w:bookmarkStart w:id="9" w:name="_Toc181621336"/>
      <w:r>
        <w:t xml:space="preserve">Сведения об </w:t>
      </w:r>
      <w:r w:rsidR="00A67058">
        <w:t>исполнителе</w:t>
      </w:r>
      <w:bookmarkEnd w:id="9"/>
    </w:p>
    <w:p w14:paraId="1915A76D" w14:textId="55EB125F" w:rsidR="007125C0" w:rsidRDefault="007125C0" w:rsidP="007125C0">
      <w:pPr>
        <w:ind w:firstLine="709"/>
        <w:rPr>
          <w:szCs w:val="24"/>
        </w:rPr>
      </w:pPr>
      <w:r w:rsidRPr="00716A84">
        <w:rPr>
          <w:rFonts w:cs="Times New Roman"/>
          <w:szCs w:val="24"/>
        </w:rPr>
        <w:t>Исполнител</w:t>
      </w:r>
      <w:r w:rsidR="00CD141A">
        <w:rPr>
          <w:rFonts w:cs="Times New Roman"/>
          <w:szCs w:val="24"/>
        </w:rPr>
        <w:t>я</w:t>
      </w:r>
      <w:r w:rsidRPr="00716A84">
        <w:rPr>
          <w:rFonts w:cs="Times New Roman"/>
          <w:szCs w:val="24"/>
        </w:rPr>
        <w:t>м</w:t>
      </w:r>
      <w:r w:rsidR="00CD141A">
        <w:rPr>
          <w:rFonts w:cs="Times New Roman"/>
          <w:szCs w:val="24"/>
        </w:rPr>
        <w:t>и</w:t>
      </w:r>
      <w:r w:rsidRPr="00716A84">
        <w:rPr>
          <w:rFonts w:cs="Times New Roman"/>
          <w:szCs w:val="24"/>
        </w:rPr>
        <w:t xml:space="preserve"> проекта явля</w:t>
      </w:r>
      <w:r w:rsidR="00CD141A">
        <w:rPr>
          <w:rFonts w:cs="Times New Roman"/>
          <w:szCs w:val="24"/>
        </w:rPr>
        <w:t>ю</w:t>
      </w:r>
      <w:r w:rsidRPr="00716A84">
        <w:rPr>
          <w:rFonts w:cs="Times New Roman"/>
          <w:szCs w:val="24"/>
        </w:rPr>
        <w:t>тся студент</w:t>
      </w:r>
      <w:r w:rsidR="00CD141A">
        <w:rPr>
          <w:rFonts w:cs="Times New Roman"/>
          <w:szCs w:val="24"/>
        </w:rPr>
        <w:t>ы</w:t>
      </w:r>
      <w:r w:rsidRPr="00716A84">
        <w:rPr>
          <w:rFonts w:cs="Times New Roman"/>
          <w:szCs w:val="24"/>
        </w:rPr>
        <w:t xml:space="preserve"> Колледжа </w:t>
      </w:r>
      <w:proofErr w:type="spellStart"/>
      <w:r w:rsidRPr="00716A84">
        <w:rPr>
          <w:rFonts w:cs="Times New Roman"/>
          <w:szCs w:val="24"/>
        </w:rPr>
        <w:t>ВятГУ</w:t>
      </w:r>
      <w:proofErr w:type="spellEnd"/>
      <w:r>
        <w:rPr>
          <w:rFonts w:cs="Times New Roman"/>
          <w:szCs w:val="24"/>
        </w:rPr>
        <w:t xml:space="preserve"> групп ИСПк</w:t>
      </w:r>
      <w:r w:rsidR="00CD141A">
        <w:rPr>
          <w:rFonts w:cs="Times New Roman"/>
          <w:szCs w:val="24"/>
        </w:rPr>
        <w:t>-</w:t>
      </w:r>
      <w:r w:rsidR="0059315A">
        <w:rPr>
          <w:rFonts w:cs="Times New Roman"/>
          <w:szCs w:val="24"/>
        </w:rPr>
        <w:t>4</w:t>
      </w:r>
      <w:r>
        <w:rPr>
          <w:rFonts w:cs="Times New Roman"/>
          <w:szCs w:val="24"/>
        </w:rPr>
        <w:t>0</w:t>
      </w:r>
      <w:r w:rsidR="0073690B">
        <w:rPr>
          <w:rFonts w:cs="Times New Roman"/>
          <w:szCs w:val="24"/>
        </w:rPr>
        <w:t>5</w:t>
      </w:r>
      <w:r>
        <w:rPr>
          <w:rFonts w:cs="Times New Roman"/>
          <w:szCs w:val="24"/>
        </w:rPr>
        <w:t>-52-</w:t>
      </w:r>
      <w:proofErr w:type="gramStart"/>
      <w:r>
        <w:rPr>
          <w:rFonts w:cs="Times New Roman"/>
          <w:szCs w:val="24"/>
        </w:rPr>
        <w:t>00</w:t>
      </w:r>
      <w:r w:rsidR="001F49C9">
        <w:rPr>
          <w:szCs w:val="24"/>
        </w:rPr>
        <w:t xml:space="preserve"> </w:t>
      </w:r>
      <w:r w:rsidR="00CD141A">
        <w:rPr>
          <w:szCs w:val="24"/>
        </w:rPr>
        <w:t xml:space="preserve"> </w:t>
      </w:r>
      <w:r w:rsidR="0073690B">
        <w:rPr>
          <w:szCs w:val="24"/>
        </w:rPr>
        <w:t>Панов</w:t>
      </w:r>
      <w:proofErr w:type="gramEnd"/>
      <w:r w:rsidR="0073690B">
        <w:rPr>
          <w:szCs w:val="24"/>
        </w:rPr>
        <w:t xml:space="preserve"> Антон Андреевич</w:t>
      </w:r>
      <w:r w:rsidR="00CD141A">
        <w:rPr>
          <w:szCs w:val="24"/>
        </w:rPr>
        <w:t xml:space="preserve"> и </w:t>
      </w:r>
      <w:r w:rsidR="0073690B">
        <w:rPr>
          <w:szCs w:val="24"/>
        </w:rPr>
        <w:t>Праздников Александр Андреевич</w:t>
      </w:r>
      <w:r w:rsidR="00CD141A">
        <w:rPr>
          <w:szCs w:val="24"/>
        </w:rPr>
        <w:t>.</w:t>
      </w:r>
    </w:p>
    <w:p w14:paraId="475CCBEE" w14:textId="6C047AA9" w:rsidR="00A67058" w:rsidRDefault="00A67058" w:rsidP="00A67058">
      <w:pPr>
        <w:pStyle w:val="2"/>
      </w:pPr>
      <w:bookmarkStart w:id="10" w:name="_Toc181621337"/>
      <w:r w:rsidRPr="00A67058">
        <w:t>Сведен</w:t>
      </w:r>
      <w:r w:rsidR="000A1BA7">
        <w:t>ия</w:t>
      </w:r>
      <w:r w:rsidRPr="00A67058">
        <w:t xml:space="preserve"> о заказчике</w:t>
      </w:r>
      <w:bookmarkEnd w:id="10"/>
    </w:p>
    <w:p w14:paraId="5513CCBA" w14:textId="77777777" w:rsidR="00A67058" w:rsidRPr="001065F6" w:rsidRDefault="00A67058" w:rsidP="00A67058">
      <w:pPr>
        <w:rPr>
          <w:rFonts w:cs="Times New Roman"/>
        </w:rPr>
      </w:pPr>
      <w:r w:rsidRPr="001065F6">
        <w:rPr>
          <w:rFonts w:cs="Times New Roman"/>
        </w:rPr>
        <w:t xml:space="preserve">Заказчиком настоящей работы является коллектив преподавателей ФГБОУ ВО </w:t>
      </w:r>
      <w:r>
        <w:rPr>
          <w:rFonts w:cs="Times New Roman"/>
        </w:rPr>
        <w:t>«</w:t>
      </w:r>
      <w:r w:rsidRPr="001065F6">
        <w:rPr>
          <w:rFonts w:cs="Times New Roman"/>
        </w:rPr>
        <w:t>Вятского государственного университета</w:t>
      </w:r>
      <w:r>
        <w:rPr>
          <w:rFonts w:cs="Times New Roman"/>
        </w:rPr>
        <w:t xml:space="preserve">» </w:t>
      </w:r>
      <w:r w:rsidRPr="001065F6">
        <w:rPr>
          <w:rFonts w:cs="Times New Roman"/>
        </w:rPr>
        <w:t xml:space="preserve">(Колледжа </w:t>
      </w:r>
      <w:proofErr w:type="spellStart"/>
      <w:r w:rsidRPr="001065F6">
        <w:rPr>
          <w:rFonts w:cs="Times New Roman"/>
        </w:rPr>
        <w:t>ВятГУ</w:t>
      </w:r>
      <w:proofErr w:type="spellEnd"/>
      <w:r w:rsidRPr="001065F6">
        <w:rPr>
          <w:rFonts w:cs="Times New Roman"/>
        </w:rPr>
        <w:t xml:space="preserve">): </w:t>
      </w:r>
    </w:p>
    <w:p w14:paraId="2EEF32C4" w14:textId="013F39EA" w:rsidR="00A67058" w:rsidRDefault="0059315A" w:rsidP="0059315A">
      <w:pPr>
        <w:pStyle w:val="vguList2"/>
        <w:ind w:firstLine="851"/>
        <w:rPr>
          <w:rFonts w:cs="Times New Roman"/>
        </w:rPr>
      </w:pPr>
      <w:bookmarkStart w:id="11" w:name="_Hlk147062291"/>
      <w:r>
        <w:rPr>
          <w:rFonts w:cs="Times New Roman"/>
        </w:rPr>
        <w:t xml:space="preserve">Руководитель учебной практики, </w:t>
      </w:r>
      <w:proofErr w:type="spellStart"/>
      <w:r>
        <w:rPr>
          <w:rFonts w:cs="Times New Roman"/>
        </w:rPr>
        <w:t>Долженкова</w:t>
      </w:r>
      <w:proofErr w:type="spellEnd"/>
      <w:r>
        <w:rPr>
          <w:rFonts w:cs="Times New Roman"/>
        </w:rPr>
        <w:t xml:space="preserve"> М.Л.</w:t>
      </w:r>
    </w:p>
    <w:p w14:paraId="407CDD03" w14:textId="6BEB3BB4" w:rsidR="00A67058" w:rsidRPr="00A67058" w:rsidRDefault="00A67058" w:rsidP="00A67058">
      <w:pPr>
        <w:pStyle w:val="a0"/>
      </w:pPr>
      <w:r>
        <w:t xml:space="preserve">руководитель образовательной программы, </w:t>
      </w:r>
      <w:bookmarkEnd w:id="11"/>
      <w:r w:rsidR="005560BE">
        <w:t>Сергеева Е.Г.</w:t>
      </w:r>
    </w:p>
    <w:p w14:paraId="0A193ADC" w14:textId="4639B90C" w:rsidR="00847368" w:rsidRDefault="00847368" w:rsidP="00847368">
      <w:pPr>
        <w:pStyle w:val="2"/>
      </w:pPr>
      <w:bookmarkStart w:id="12" w:name="_Toc181621338"/>
      <w:r>
        <w:t>Сроки разработки</w:t>
      </w:r>
      <w:bookmarkEnd w:id="12"/>
    </w:p>
    <w:p w14:paraId="34246C2E" w14:textId="18F80AF2" w:rsidR="007125C0" w:rsidRDefault="007125C0" w:rsidP="007125C0">
      <w:pPr>
        <w:ind w:firstLine="709"/>
        <w:rPr>
          <w:rFonts w:cs="Times New Roman"/>
          <w:szCs w:val="24"/>
        </w:rPr>
      </w:pPr>
      <w:r w:rsidRPr="008962AD">
        <w:rPr>
          <w:rFonts w:cs="Times New Roman"/>
          <w:szCs w:val="24"/>
        </w:rPr>
        <w:t xml:space="preserve">Разработка описываемого настоящим документа программного продукта должна быть осуществлена с </w:t>
      </w:r>
      <w:r>
        <w:rPr>
          <w:rFonts w:cs="Times New Roman"/>
          <w:szCs w:val="24"/>
        </w:rPr>
        <w:t>01</w:t>
      </w:r>
      <w:r w:rsidRPr="008962AD">
        <w:rPr>
          <w:rFonts w:cs="Times New Roman"/>
          <w:szCs w:val="24"/>
        </w:rPr>
        <w:t>.</w:t>
      </w:r>
      <w:r w:rsidR="0059315A">
        <w:rPr>
          <w:rFonts w:cs="Times New Roman"/>
          <w:szCs w:val="24"/>
        </w:rPr>
        <w:t>10</w:t>
      </w:r>
      <w:r w:rsidRPr="008962AD">
        <w:rPr>
          <w:rFonts w:cs="Times New Roman"/>
          <w:szCs w:val="24"/>
        </w:rPr>
        <w:t>.202</w:t>
      </w:r>
      <w:r w:rsidR="0059315A">
        <w:rPr>
          <w:rFonts w:cs="Times New Roman"/>
          <w:szCs w:val="24"/>
        </w:rPr>
        <w:t>4</w:t>
      </w:r>
      <w:r w:rsidRPr="008962AD">
        <w:rPr>
          <w:rFonts w:cs="Times New Roman"/>
          <w:szCs w:val="24"/>
        </w:rPr>
        <w:t xml:space="preserve"> </w:t>
      </w:r>
      <w:r w:rsidRPr="00F163E0">
        <w:rPr>
          <w:rFonts w:cs="Times New Roman"/>
          <w:szCs w:val="24"/>
        </w:rPr>
        <w:t xml:space="preserve">по </w:t>
      </w:r>
      <w:r w:rsidR="0073690B" w:rsidRPr="0073690B">
        <w:rPr>
          <w:rFonts w:cs="Times New Roman"/>
          <w:szCs w:val="24"/>
          <w:highlight w:val="yellow"/>
        </w:rPr>
        <w:t>ХХ</w:t>
      </w:r>
      <w:r w:rsidRPr="00F163E0">
        <w:rPr>
          <w:rFonts w:cs="Times New Roman"/>
          <w:szCs w:val="24"/>
        </w:rPr>
        <w:t>.</w:t>
      </w:r>
      <w:r>
        <w:rPr>
          <w:rFonts w:cs="Times New Roman"/>
          <w:szCs w:val="24"/>
        </w:rPr>
        <w:t>1</w:t>
      </w:r>
      <w:r w:rsidR="0073690B">
        <w:rPr>
          <w:rFonts w:cs="Times New Roman"/>
          <w:szCs w:val="24"/>
        </w:rPr>
        <w:t>1</w:t>
      </w:r>
      <w:r w:rsidRPr="008962AD">
        <w:rPr>
          <w:rFonts w:cs="Times New Roman"/>
          <w:szCs w:val="24"/>
        </w:rPr>
        <w:t>.202</w:t>
      </w:r>
      <w:r w:rsidR="0059315A">
        <w:rPr>
          <w:rFonts w:cs="Times New Roman"/>
          <w:szCs w:val="24"/>
        </w:rPr>
        <w:t>4</w:t>
      </w:r>
      <w:r>
        <w:rPr>
          <w:rFonts w:cs="Times New Roman"/>
          <w:szCs w:val="24"/>
        </w:rPr>
        <w:t>.</w:t>
      </w:r>
    </w:p>
    <w:p w14:paraId="6BC215EB" w14:textId="77777777" w:rsidR="007125C0" w:rsidRPr="007125C0" w:rsidRDefault="007125C0" w:rsidP="007125C0"/>
    <w:p w14:paraId="65EBEE70" w14:textId="39E2B19A" w:rsidR="00847368" w:rsidRDefault="00847368" w:rsidP="00847368">
      <w:pPr>
        <w:pStyle w:val="2"/>
      </w:pPr>
      <w:bookmarkStart w:id="13" w:name="_Toc181621339"/>
      <w:r>
        <w:t>Назначение разработки</w:t>
      </w:r>
      <w:bookmarkEnd w:id="13"/>
    </w:p>
    <w:p w14:paraId="3EFC79DF" w14:textId="76DC3FEB" w:rsidR="0073690B" w:rsidRPr="007125C0" w:rsidRDefault="003A2F6B" w:rsidP="0073690B">
      <w:r w:rsidRPr="004A6148">
        <w:t>Разрабатываемая информационная система предназначена для</w:t>
      </w:r>
      <w:r w:rsidR="001F49C9">
        <w:t xml:space="preserve"> ведения учёта</w:t>
      </w:r>
      <w:r w:rsidR="00A90EB0">
        <w:t xml:space="preserve">, создания и обработки заказов, связанных с </w:t>
      </w:r>
      <w:r w:rsidR="0073690B">
        <w:t>настольными играми</w:t>
      </w:r>
      <w:r w:rsidR="00605D23">
        <w:t>.</w:t>
      </w:r>
      <w:r w:rsidR="00A90EB0">
        <w:t xml:space="preserve"> В ИС должны быть возможности просмотра и редактирования информации о заказах, а также с данными о них. Результатом должно стать приложение, которое систематизирует данные, а также упрощает восприятие информации о заказах.</w:t>
      </w:r>
    </w:p>
    <w:p w14:paraId="41CED6DE" w14:textId="6B152870" w:rsidR="00592879" w:rsidRDefault="00E61B22" w:rsidP="00E61B22">
      <w:pPr>
        <w:pStyle w:val="1"/>
      </w:pPr>
      <w:bookmarkStart w:id="14" w:name="_Toc181621340"/>
      <w:r>
        <w:lastRenderedPageBreak/>
        <w:t>Описание предметной области</w:t>
      </w:r>
      <w:bookmarkEnd w:id="14"/>
    </w:p>
    <w:p w14:paraId="09163C70" w14:textId="5B06B7F8" w:rsidR="00C54788" w:rsidRPr="00A90EB0" w:rsidRDefault="00A90EB0" w:rsidP="00A90EB0">
      <w:r w:rsidRPr="00A90EB0">
        <w:t xml:space="preserve">Магазин по продаже </w:t>
      </w:r>
      <w:r w:rsidR="0073690B">
        <w:t>настольных игр</w:t>
      </w:r>
      <w:r w:rsidRPr="00A90EB0">
        <w:t xml:space="preserve"> требует систематизации и автоматизации многих бизнес-процессов, таких как управление товарными запасами, учет продаж, обработка заказов и взаимодействие с клиентами. Ключевыми задачами являются поддержание точного учета товаров, обеспечение быстрой и эффективной обработки заказов, а также предоставление актуальной информации о наличии товаров. Важно также учитывать требования безопасности данных и соблюдение нормативных актов, связанных с продажей </w:t>
      </w:r>
      <w:r w:rsidR="0073690B">
        <w:t>настольных игр</w:t>
      </w:r>
      <w:r w:rsidRPr="00A90EB0">
        <w:t>.</w:t>
      </w:r>
      <w:r>
        <w:t xml:space="preserve"> </w:t>
      </w:r>
      <w:r w:rsidRPr="00A90EB0">
        <w:t xml:space="preserve">Помимо разработанного программного обеспечения для автоматизации работы магазина по продаже </w:t>
      </w:r>
      <w:r w:rsidR="0073690B">
        <w:t>настольных игр</w:t>
      </w:r>
      <w:r w:rsidRPr="00A90EB0">
        <w:t>, существуют и другие аналогичные решения на рынке. Рассмотрим два из них.</w:t>
      </w:r>
    </w:p>
    <w:p w14:paraId="64E3B2C0" w14:textId="4179A7AF" w:rsidR="00090736" w:rsidRDefault="00F560FC" w:rsidP="008D236B">
      <w:pPr>
        <w:pStyle w:val="2"/>
      </w:pPr>
      <w:bookmarkStart w:id="15" w:name="_Toc181621341"/>
      <w:r>
        <w:t>Аналог</w:t>
      </w:r>
      <w:r w:rsidR="003A2A69">
        <w:t xml:space="preserve"> 1</w:t>
      </w:r>
      <w:bookmarkEnd w:id="15"/>
    </w:p>
    <w:p w14:paraId="2A16BDF8" w14:textId="6DEFB09B" w:rsidR="00A90EB0" w:rsidRDefault="0073690B" w:rsidP="0057188C">
      <w:pPr>
        <w:ind w:firstLine="0"/>
      </w:pPr>
      <w:r w:rsidRPr="00D67675">
        <w:rPr>
          <w:rStyle w:val="normaltextrun"/>
          <w:sz w:val="28"/>
          <w:szCs w:val="28"/>
        </w:rPr>
        <w:drawing>
          <wp:inline distT="0" distB="0" distL="0" distR="0" wp14:anchorId="1F5729D7" wp14:editId="6DECD693">
            <wp:extent cx="5943600" cy="2819400"/>
            <wp:effectExtent l="0" t="0" r="0" b="0"/>
            <wp:docPr id="102992962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29242" w14:textId="0CB70B47" w:rsidR="00A90EB0" w:rsidRDefault="00A90EB0" w:rsidP="0057188C">
      <w:pPr>
        <w:ind w:firstLine="0"/>
        <w:jc w:val="center"/>
      </w:pPr>
      <w:r>
        <w:t xml:space="preserve">Рисунок 1 - </w:t>
      </w:r>
      <w:r w:rsidR="0073690B" w:rsidRPr="0073690B">
        <w:rPr>
          <w:rStyle w:val="normaltextrun"/>
          <w:color w:val="000000"/>
          <w:szCs w:val="24"/>
        </w:rPr>
        <w:t xml:space="preserve">Магазин </w:t>
      </w:r>
      <w:r w:rsidR="0073690B" w:rsidRPr="0073690B">
        <w:rPr>
          <w:rStyle w:val="normaltextrun"/>
          <w:color w:val="000000"/>
          <w:szCs w:val="24"/>
          <w:lang w:val="en-US"/>
        </w:rPr>
        <w:t>Hobby</w:t>
      </w:r>
      <w:r w:rsidR="0073690B" w:rsidRPr="0073690B">
        <w:rPr>
          <w:rStyle w:val="normaltextrun"/>
          <w:color w:val="000000"/>
          <w:szCs w:val="24"/>
        </w:rPr>
        <w:t xml:space="preserve"> </w:t>
      </w:r>
      <w:r w:rsidR="0073690B" w:rsidRPr="0073690B">
        <w:rPr>
          <w:rStyle w:val="normaltextrun"/>
          <w:color w:val="000000"/>
          <w:szCs w:val="24"/>
          <w:lang w:val="en-US"/>
        </w:rPr>
        <w:t>World</w:t>
      </w:r>
    </w:p>
    <w:p w14:paraId="0A081DB4" w14:textId="77777777" w:rsidR="0073690B" w:rsidRPr="0073690B" w:rsidRDefault="0073690B" w:rsidP="0073690B">
      <w:pPr>
        <w:pStyle w:val="paragraph"/>
        <w:spacing w:before="0" w:beforeAutospacing="0" w:after="0" w:afterAutospacing="0" w:line="360" w:lineRule="auto"/>
        <w:ind w:right="258" w:firstLine="720"/>
        <w:jc w:val="both"/>
        <w:textAlignment w:val="baseline"/>
      </w:pPr>
      <w:r w:rsidRPr="0073690B">
        <w:rPr>
          <w:rStyle w:val="normaltextrun"/>
          <w:color w:val="000000"/>
          <w:lang w:val="en-US"/>
        </w:rPr>
        <w:t>Hobby</w:t>
      </w:r>
      <w:r w:rsidRPr="0073690B">
        <w:rPr>
          <w:rStyle w:val="normaltextrun"/>
          <w:color w:val="000000"/>
        </w:rPr>
        <w:t xml:space="preserve"> </w:t>
      </w:r>
      <w:r w:rsidRPr="0073690B">
        <w:rPr>
          <w:rStyle w:val="normaltextrun"/>
          <w:color w:val="000000"/>
          <w:lang w:val="en-US"/>
        </w:rPr>
        <w:t>World</w:t>
      </w:r>
      <w:r w:rsidRPr="0073690B">
        <w:rPr>
          <w:rStyle w:val="normaltextrun"/>
          <w:color w:val="000000"/>
        </w:rPr>
        <w:t xml:space="preserve"> – это самый крупный магазин настольных игр в России, этот магазин принадлежит одноименной компании и поэтому обычные люди не могут выставить там свои товары на продажу, но благодаря этому магазин отвечает за качество и целостность продукта при доставке.</w:t>
      </w:r>
      <w:r w:rsidRPr="0073690B">
        <w:rPr>
          <w:rStyle w:val="eop"/>
          <w:color w:val="000000"/>
        </w:rPr>
        <w:t> </w:t>
      </w:r>
    </w:p>
    <w:p w14:paraId="74682FDF" w14:textId="24150857" w:rsidR="0073690B" w:rsidRPr="0073690B" w:rsidRDefault="0073690B" w:rsidP="0073690B">
      <w:pPr>
        <w:pStyle w:val="paragraph"/>
        <w:spacing w:before="0" w:beforeAutospacing="0" w:after="0" w:afterAutospacing="0" w:line="360" w:lineRule="auto"/>
        <w:ind w:right="258" w:firstLine="709"/>
        <w:jc w:val="both"/>
        <w:textAlignment w:val="baseline"/>
        <w:rPr>
          <w:rStyle w:val="eop"/>
          <w:color w:val="000000"/>
        </w:rPr>
      </w:pPr>
      <w:r w:rsidRPr="0073690B">
        <w:rPr>
          <w:rStyle w:val="normaltextrun"/>
          <w:color w:val="000000"/>
        </w:rPr>
        <w:t>В магазине представлен обширный каталог</w:t>
      </w:r>
      <w:r>
        <w:rPr>
          <w:rStyle w:val="normaltextrun"/>
          <w:color w:val="000000"/>
        </w:rPr>
        <w:t>,</w:t>
      </w:r>
      <w:r w:rsidRPr="0073690B">
        <w:rPr>
          <w:rStyle w:val="normaltextrun"/>
          <w:color w:val="000000"/>
        </w:rPr>
        <w:t xml:space="preserve"> в котором вы можете указать возраст и количество игроков, время игры, желательную цену, а магазин подберет вам </w:t>
      </w:r>
      <w:proofErr w:type="gramStart"/>
      <w:r w:rsidRPr="0073690B">
        <w:rPr>
          <w:rStyle w:val="normaltextrun"/>
          <w:color w:val="000000"/>
        </w:rPr>
        <w:t>игру</w:t>
      </w:r>
      <w:proofErr w:type="gramEnd"/>
      <w:r w:rsidRPr="0073690B">
        <w:rPr>
          <w:rStyle w:val="normaltextrun"/>
          <w:color w:val="000000"/>
        </w:rPr>
        <w:t xml:space="preserve"> соответствующую вашим требованиям.</w:t>
      </w:r>
      <w:r w:rsidRPr="0073690B">
        <w:rPr>
          <w:rStyle w:val="eop"/>
          <w:color w:val="000000"/>
        </w:rPr>
        <w:t> </w:t>
      </w:r>
    </w:p>
    <w:p w14:paraId="74BE5C9C" w14:textId="77777777" w:rsidR="00A90EB0" w:rsidRPr="00A90EB0" w:rsidRDefault="00A90EB0" w:rsidP="00A90EB0"/>
    <w:p w14:paraId="22B95914" w14:textId="038B8BEE" w:rsidR="00090736" w:rsidRDefault="00090736" w:rsidP="003A2A69">
      <w:pPr>
        <w:pStyle w:val="2"/>
      </w:pPr>
      <w:bookmarkStart w:id="16" w:name="_Toc181621342"/>
      <w:r w:rsidRPr="00090736">
        <w:lastRenderedPageBreak/>
        <w:t xml:space="preserve">Аналог </w:t>
      </w:r>
      <w:r w:rsidR="003A2A69">
        <w:t>2</w:t>
      </w:r>
      <w:bookmarkEnd w:id="16"/>
    </w:p>
    <w:p w14:paraId="0398B860" w14:textId="2E8E17E7" w:rsidR="00A90EB0" w:rsidRDefault="0073690B" w:rsidP="0057188C">
      <w:pPr>
        <w:ind w:firstLine="0"/>
        <w:jc w:val="center"/>
      </w:pPr>
      <w:r w:rsidRPr="00D67675">
        <w:rPr>
          <w:rStyle w:val="normaltextrun"/>
          <w:sz w:val="28"/>
          <w:szCs w:val="28"/>
        </w:rPr>
        <w:drawing>
          <wp:inline distT="0" distB="0" distL="0" distR="0" wp14:anchorId="1C37C892" wp14:editId="23163FBD">
            <wp:extent cx="5991860" cy="3034652"/>
            <wp:effectExtent l="0" t="0" r="0" b="0"/>
            <wp:docPr id="167022693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306" cy="304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5FA91" w14:textId="239D30D9" w:rsidR="00A90EB0" w:rsidRDefault="00A90EB0" w:rsidP="0057188C">
      <w:pPr>
        <w:ind w:firstLine="0"/>
        <w:jc w:val="center"/>
      </w:pPr>
      <w:r>
        <w:t xml:space="preserve">Рисунок 2 - </w:t>
      </w:r>
      <w:proofErr w:type="gramStart"/>
      <w:r w:rsidR="0073690B" w:rsidRPr="0073690B">
        <w:rPr>
          <w:rStyle w:val="normaltextrun"/>
          <w:color w:val="000000"/>
          <w:szCs w:val="24"/>
        </w:rPr>
        <w:t>Магазин ”</w:t>
      </w:r>
      <w:proofErr w:type="spellStart"/>
      <w:r w:rsidR="0073690B" w:rsidRPr="0073690B">
        <w:rPr>
          <w:rStyle w:val="normaltextrun"/>
          <w:color w:val="000000"/>
          <w:szCs w:val="24"/>
        </w:rPr>
        <w:t>Игровед</w:t>
      </w:r>
      <w:proofErr w:type="spellEnd"/>
      <w:proofErr w:type="gramEnd"/>
      <w:r w:rsidR="0073690B" w:rsidRPr="0073690B">
        <w:rPr>
          <w:rStyle w:val="normaltextrun"/>
          <w:color w:val="000000"/>
          <w:szCs w:val="24"/>
        </w:rPr>
        <w:t>”</w:t>
      </w:r>
      <w:r w:rsidR="0073690B" w:rsidRPr="0073690B">
        <w:rPr>
          <w:rStyle w:val="eop"/>
          <w:color w:val="000000"/>
          <w:sz w:val="22"/>
          <w:szCs w:val="24"/>
        </w:rPr>
        <w:t> </w:t>
      </w:r>
    </w:p>
    <w:p w14:paraId="066CD083" w14:textId="77777777" w:rsidR="0073690B" w:rsidRPr="0073690B" w:rsidRDefault="0073690B" w:rsidP="0073690B">
      <w:pPr>
        <w:pStyle w:val="paragraph"/>
        <w:spacing w:before="0" w:beforeAutospacing="0" w:after="0" w:afterAutospacing="0" w:line="360" w:lineRule="auto"/>
        <w:ind w:right="258" w:firstLine="851"/>
        <w:jc w:val="both"/>
        <w:textAlignment w:val="baseline"/>
        <w:rPr>
          <w:rStyle w:val="eop"/>
          <w:color w:val="000000"/>
          <w:sz w:val="22"/>
        </w:rPr>
      </w:pPr>
      <w:proofErr w:type="spellStart"/>
      <w:r w:rsidRPr="0073690B">
        <w:rPr>
          <w:rStyle w:val="normaltextrun"/>
          <w:color w:val="000000"/>
        </w:rPr>
        <w:t>Игровед</w:t>
      </w:r>
      <w:proofErr w:type="spellEnd"/>
      <w:r w:rsidRPr="0073690B">
        <w:rPr>
          <w:rStyle w:val="normaltextrun"/>
          <w:color w:val="000000"/>
        </w:rPr>
        <w:t xml:space="preserve"> – это тоже довольно-таки крупный онлайн магазин настольных игр, но он не может похвастаться таким же разнообразием товаров как тот же </w:t>
      </w:r>
      <w:r w:rsidRPr="0073690B">
        <w:rPr>
          <w:rStyle w:val="normaltextrun"/>
          <w:color w:val="000000"/>
          <w:lang w:val="en-US"/>
        </w:rPr>
        <w:t>Hobby</w:t>
      </w:r>
      <w:r w:rsidRPr="0073690B">
        <w:rPr>
          <w:rStyle w:val="normaltextrun"/>
          <w:color w:val="000000"/>
        </w:rPr>
        <w:t xml:space="preserve"> </w:t>
      </w:r>
      <w:r w:rsidRPr="0073690B">
        <w:rPr>
          <w:rStyle w:val="normaltextrun"/>
          <w:color w:val="000000"/>
          <w:lang w:val="en-US"/>
        </w:rPr>
        <w:t>World</w:t>
      </w:r>
      <w:r w:rsidRPr="0073690B">
        <w:rPr>
          <w:rStyle w:val="normaltextrun"/>
          <w:color w:val="000000"/>
        </w:rPr>
        <w:t xml:space="preserve">, так же </w:t>
      </w:r>
      <w:proofErr w:type="spellStart"/>
      <w:r w:rsidRPr="0073690B">
        <w:rPr>
          <w:rStyle w:val="normaltextrun"/>
          <w:color w:val="000000"/>
        </w:rPr>
        <w:t>Игровед</w:t>
      </w:r>
      <w:proofErr w:type="spellEnd"/>
      <w:r w:rsidRPr="0073690B">
        <w:rPr>
          <w:rStyle w:val="normaltextrun"/>
          <w:color w:val="000000"/>
        </w:rPr>
        <w:t xml:space="preserve"> это только онлайн магазин, не имеющий точек выдачи товара поэтому доставка игр происходит через посредников (</w:t>
      </w:r>
      <w:proofErr w:type="spellStart"/>
      <w:r w:rsidRPr="0073690B">
        <w:rPr>
          <w:rStyle w:val="normaltextrun"/>
          <w:color w:val="000000"/>
          <w:lang w:val="en-US"/>
        </w:rPr>
        <w:t>Wailberis</w:t>
      </w:r>
      <w:proofErr w:type="spellEnd"/>
      <w:r w:rsidRPr="0073690B">
        <w:rPr>
          <w:rStyle w:val="normaltextrun"/>
          <w:color w:val="000000"/>
        </w:rPr>
        <w:t xml:space="preserve">, </w:t>
      </w:r>
      <w:proofErr w:type="spellStart"/>
      <w:r w:rsidRPr="0073690B">
        <w:rPr>
          <w:rStyle w:val="normaltextrun"/>
          <w:color w:val="000000"/>
          <w:lang w:val="en-US"/>
        </w:rPr>
        <w:t>ozon</w:t>
      </w:r>
      <w:proofErr w:type="spellEnd"/>
      <w:r w:rsidRPr="0073690B">
        <w:rPr>
          <w:rStyle w:val="normaltextrun"/>
          <w:color w:val="000000"/>
        </w:rPr>
        <w:t xml:space="preserve"> и </w:t>
      </w:r>
      <w:proofErr w:type="spellStart"/>
      <w:r w:rsidRPr="0073690B">
        <w:rPr>
          <w:rStyle w:val="normaltextrun"/>
          <w:color w:val="000000"/>
        </w:rPr>
        <w:t>тд</w:t>
      </w:r>
      <w:proofErr w:type="spellEnd"/>
      <w:r w:rsidRPr="0073690B">
        <w:rPr>
          <w:rStyle w:val="normaltextrun"/>
          <w:color w:val="000000"/>
        </w:rPr>
        <w:t xml:space="preserve">). Так же в </w:t>
      </w:r>
      <w:proofErr w:type="spellStart"/>
      <w:r w:rsidRPr="0073690B">
        <w:rPr>
          <w:rStyle w:val="normaltextrun"/>
          <w:color w:val="000000"/>
        </w:rPr>
        <w:t>Игроведе</w:t>
      </w:r>
      <w:proofErr w:type="spellEnd"/>
      <w:r w:rsidRPr="0073690B">
        <w:rPr>
          <w:rStyle w:val="normaltextrun"/>
          <w:color w:val="000000"/>
        </w:rPr>
        <w:t xml:space="preserve"> более высокие цены на настольные игры, но в нем </w:t>
      </w:r>
      <w:proofErr w:type="spellStart"/>
      <w:r w:rsidRPr="0073690B">
        <w:rPr>
          <w:rStyle w:val="normaltextrun"/>
          <w:color w:val="000000"/>
        </w:rPr>
        <w:t>присутсвует</w:t>
      </w:r>
      <w:proofErr w:type="spellEnd"/>
      <w:r w:rsidRPr="0073690B">
        <w:rPr>
          <w:rStyle w:val="normaltextrun"/>
          <w:color w:val="000000"/>
        </w:rPr>
        <w:t xml:space="preserve"> более гибкая настройка каталога нежели в </w:t>
      </w:r>
      <w:r w:rsidRPr="0073690B">
        <w:rPr>
          <w:rStyle w:val="normaltextrun"/>
          <w:color w:val="000000"/>
          <w:lang w:val="en-US"/>
        </w:rPr>
        <w:t>Hobby</w:t>
      </w:r>
      <w:r w:rsidRPr="0073690B">
        <w:rPr>
          <w:rStyle w:val="normaltextrun"/>
          <w:color w:val="000000"/>
        </w:rPr>
        <w:t xml:space="preserve"> </w:t>
      </w:r>
      <w:r w:rsidRPr="0073690B">
        <w:rPr>
          <w:rStyle w:val="normaltextrun"/>
          <w:color w:val="000000"/>
          <w:lang w:val="en-US"/>
        </w:rPr>
        <w:t>World</w:t>
      </w:r>
      <w:r w:rsidRPr="0073690B">
        <w:rPr>
          <w:rStyle w:val="normaltextrun"/>
          <w:color w:val="000000"/>
        </w:rPr>
        <w:t>.</w:t>
      </w:r>
      <w:r w:rsidRPr="0073690B">
        <w:rPr>
          <w:rStyle w:val="eop"/>
          <w:color w:val="000000"/>
          <w:sz w:val="22"/>
        </w:rPr>
        <w:t> </w:t>
      </w:r>
    </w:p>
    <w:p w14:paraId="1B83E28F" w14:textId="4D508FB7" w:rsidR="00A90EB0" w:rsidRPr="00A90EB0" w:rsidRDefault="00A90EB0" w:rsidP="00A90EB0">
      <w:r>
        <w:t>Оба этих аналога предлагают мощные инструменты для автоматизации работы магазинов, включая управление товарами, обработку заказов и анализ данных. Однако разработанное программное обеспечение имеет ряд преимуществ, таких как индивидуальный подход к потребностям клиента, гибкость в настройке и отсутствие сложных интеграций с другими системами.</w:t>
      </w:r>
    </w:p>
    <w:p w14:paraId="092F632B" w14:textId="6B5C7B5B" w:rsidR="00E61B22" w:rsidRDefault="00E61B22" w:rsidP="00E61B22">
      <w:pPr>
        <w:pStyle w:val="1"/>
      </w:pPr>
      <w:bookmarkStart w:id="17" w:name="_Toc181621343"/>
      <w:r>
        <w:lastRenderedPageBreak/>
        <w:t>Требования к результатам разработки</w:t>
      </w:r>
      <w:bookmarkEnd w:id="17"/>
    </w:p>
    <w:p w14:paraId="43756BA9" w14:textId="7290C30E" w:rsidR="001D3FB1" w:rsidRDefault="004F60F3" w:rsidP="001D3FB1">
      <w:pPr>
        <w:pStyle w:val="2"/>
      </w:pPr>
      <w:bookmarkStart w:id="18" w:name="_Toc181621344"/>
      <w:r>
        <w:t>Требования к функциональным характеристикам</w:t>
      </w:r>
      <w:bookmarkEnd w:id="18"/>
    </w:p>
    <w:p w14:paraId="3697F60F" w14:textId="205C3670" w:rsidR="00A15300" w:rsidRPr="00A15300" w:rsidRDefault="00A15300" w:rsidP="00A15300">
      <w:pPr>
        <w:pStyle w:val="2"/>
        <w:numPr>
          <w:ilvl w:val="0"/>
          <w:numId w:val="0"/>
        </w:numPr>
        <w:ind w:firstLine="709"/>
        <w:rPr>
          <w:rFonts w:eastAsiaTheme="minorEastAsia" w:cstheme="minorBidi"/>
          <w:b w:val="0"/>
          <w:bCs w:val="0"/>
          <w:szCs w:val="22"/>
        </w:rPr>
      </w:pPr>
      <w:bookmarkStart w:id="19" w:name="_Toc181621345"/>
      <w:r w:rsidRPr="00A15300">
        <w:rPr>
          <w:rFonts w:eastAsiaTheme="minorEastAsia" w:cstheme="minorBidi"/>
          <w:b w:val="0"/>
          <w:bCs w:val="0"/>
          <w:szCs w:val="22"/>
        </w:rPr>
        <w:t xml:space="preserve">При разработке информационной системы (ИС) для магазина </w:t>
      </w:r>
      <w:r w:rsidR="006D09C8">
        <w:rPr>
          <w:rFonts w:eastAsiaTheme="minorEastAsia" w:cstheme="minorBidi"/>
          <w:b w:val="0"/>
          <w:bCs w:val="0"/>
          <w:szCs w:val="22"/>
        </w:rPr>
        <w:t>настольных игр</w:t>
      </w:r>
      <w:r w:rsidRPr="00A15300">
        <w:rPr>
          <w:rFonts w:eastAsiaTheme="minorEastAsia" w:cstheme="minorBidi"/>
          <w:b w:val="0"/>
          <w:bCs w:val="0"/>
          <w:szCs w:val="22"/>
        </w:rPr>
        <w:t xml:space="preserve"> необходимо учитывать следующие функциональные требования:</w:t>
      </w:r>
      <w:bookmarkEnd w:id="19"/>
    </w:p>
    <w:p w14:paraId="60021525" w14:textId="29B761A3" w:rsidR="00802D2E" w:rsidRPr="00802D2E" w:rsidRDefault="00802D2E" w:rsidP="00802D2E">
      <w:pPr>
        <w:pStyle w:val="a0"/>
      </w:pPr>
      <w:bookmarkStart w:id="20" w:name="_Toc147068483"/>
      <w:r w:rsidRPr="00802D2E">
        <w:t>Учет товаров:</w:t>
      </w:r>
    </w:p>
    <w:p w14:paraId="4AF20456" w14:textId="32B9EF6D" w:rsidR="00802D2E" w:rsidRPr="006B063E" w:rsidRDefault="00802D2E" w:rsidP="006B063E">
      <w:pPr>
        <w:pStyle w:val="vguList2"/>
      </w:pPr>
      <w:r w:rsidRPr="006B063E">
        <w:t xml:space="preserve">Описание товаров (название, </w:t>
      </w:r>
      <w:r w:rsidR="00CB6763">
        <w:t>стоимость</w:t>
      </w:r>
      <w:r w:rsidRPr="006B063E">
        <w:t>, артикул и т. д.).</w:t>
      </w:r>
    </w:p>
    <w:p w14:paraId="57D8722B" w14:textId="1B010E36" w:rsidR="00802D2E" w:rsidRDefault="00CB6763" w:rsidP="006B063E">
      <w:pPr>
        <w:pStyle w:val="vguList2"/>
      </w:pPr>
      <w:r>
        <w:t>Остатки товаров на складе</w:t>
      </w:r>
    </w:p>
    <w:p w14:paraId="128AFBD8" w14:textId="6EA37B9D" w:rsidR="00CD7740" w:rsidRPr="006B063E" w:rsidRDefault="00CD7740" w:rsidP="006B063E">
      <w:pPr>
        <w:pStyle w:val="vguList2"/>
      </w:pPr>
      <w:r>
        <w:t>Остатки на складе</w:t>
      </w:r>
    </w:p>
    <w:p w14:paraId="20440F06" w14:textId="3FC6E641" w:rsidR="00802D2E" w:rsidRDefault="00A13935" w:rsidP="00A13935">
      <w:pPr>
        <w:pStyle w:val="a0"/>
      </w:pPr>
      <w:r>
        <w:t>Продажи:</w:t>
      </w:r>
    </w:p>
    <w:p w14:paraId="2FC607BE" w14:textId="7F825DEB" w:rsidR="00A13935" w:rsidRPr="00A13935" w:rsidRDefault="00A13935" w:rsidP="00A13935">
      <w:pPr>
        <w:pStyle w:val="vguList2"/>
      </w:pPr>
      <w:r w:rsidRPr="00A13935">
        <w:t>Регистрация продаж товаров, включая информацию о дате и времени продажи</w:t>
      </w:r>
      <w:r w:rsidR="00C54788">
        <w:t>, код изделия, суммы продажи, количество проданных изделий</w:t>
      </w:r>
      <w:r w:rsidRPr="00A13935">
        <w:t>.</w:t>
      </w:r>
    </w:p>
    <w:p w14:paraId="4ECFD82A" w14:textId="77777777" w:rsidR="00A13935" w:rsidRPr="00A13935" w:rsidRDefault="00A13935" w:rsidP="00A13935">
      <w:pPr>
        <w:pStyle w:val="vguList2"/>
      </w:pPr>
      <w:r w:rsidRPr="00A13935">
        <w:t>Отслеживание суммы продажи для каждой покупки.</w:t>
      </w:r>
    </w:p>
    <w:p w14:paraId="7CDB06D8" w14:textId="064F9876" w:rsidR="00BF444A" w:rsidRDefault="00BF444A" w:rsidP="00802D2E">
      <w:pPr>
        <w:pStyle w:val="2"/>
      </w:pPr>
      <w:bookmarkStart w:id="21" w:name="_Toc181621346"/>
      <w:r>
        <w:t>Требования к пользовательскому интерфейсу</w:t>
      </w:r>
      <w:bookmarkEnd w:id="20"/>
      <w:bookmarkEnd w:id="21"/>
    </w:p>
    <w:p w14:paraId="61B158CA" w14:textId="77777777" w:rsidR="0036191F" w:rsidRPr="0059411A" w:rsidRDefault="0036191F" w:rsidP="0036191F">
      <w:pPr>
        <w:jc w:val="center"/>
      </w:pPr>
      <w:bookmarkStart w:id="22" w:name="_Toc147068484"/>
      <w:bookmarkEnd w:id="1"/>
      <w:bookmarkEnd w:id="2"/>
      <w:r>
        <w:rPr>
          <w:noProof/>
        </w:rPr>
        <w:drawing>
          <wp:inline distT="0" distB="0" distL="0" distR="0" wp14:anchorId="6E2DACC8" wp14:editId="694A6785">
            <wp:extent cx="5105400" cy="3434889"/>
            <wp:effectExtent l="0" t="0" r="0" b="0"/>
            <wp:docPr id="113819631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693" cy="3446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827A1" w14:textId="2DE66703" w:rsidR="0036191F" w:rsidRPr="0036191F" w:rsidRDefault="0036191F" w:rsidP="0036191F">
      <w:pPr>
        <w:jc w:val="center"/>
        <w:rPr>
          <w:rFonts w:cs="Times New Roman"/>
          <w:szCs w:val="24"/>
        </w:rPr>
      </w:pPr>
      <w:r w:rsidRPr="0036191F">
        <w:rPr>
          <w:rFonts w:cs="Times New Roman"/>
          <w:szCs w:val="24"/>
        </w:rPr>
        <w:t xml:space="preserve">Рисунок </w:t>
      </w:r>
      <w:r>
        <w:rPr>
          <w:rFonts w:cs="Times New Roman"/>
          <w:szCs w:val="24"/>
        </w:rPr>
        <w:t>3</w:t>
      </w:r>
      <w:r w:rsidRPr="0036191F">
        <w:rPr>
          <w:rFonts w:cs="Times New Roman"/>
          <w:szCs w:val="24"/>
        </w:rPr>
        <w:t xml:space="preserve"> – Прототип главного окна</w:t>
      </w:r>
    </w:p>
    <w:p w14:paraId="2D053B0F" w14:textId="63678C57" w:rsidR="0036191F" w:rsidRPr="0036191F" w:rsidRDefault="0036191F" w:rsidP="0036191F">
      <w:pPr>
        <w:rPr>
          <w:rFonts w:cs="Times New Roman"/>
          <w:szCs w:val="24"/>
        </w:rPr>
      </w:pPr>
      <w:r w:rsidRPr="0036191F">
        <w:rPr>
          <w:rFonts w:cs="Times New Roman"/>
          <w:szCs w:val="24"/>
        </w:rPr>
        <w:t xml:space="preserve">На данном окне отображается вся информация о товарах в магазине, здесь отображается лишь список товаров и их можно только оформить заказ рисунок </w:t>
      </w:r>
      <w:r>
        <w:rPr>
          <w:rFonts w:cs="Times New Roman"/>
          <w:szCs w:val="24"/>
        </w:rPr>
        <w:t>4</w:t>
      </w:r>
      <w:r w:rsidRPr="0036191F">
        <w:rPr>
          <w:rFonts w:cs="Times New Roman"/>
          <w:szCs w:val="24"/>
        </w:rPr>
        <w:t>.</w:t>
      </w:r>
    </w:p>
    <w:p w14:paraId="3CB773C2" w14:textId="77777777" w:rsidR="0036191F" w:rsidRPr="0036191F" w:rsidRDefault="0036191F" w:rsidP="0036191F">
      <w:pPr>
        <w:jc w:val="center"/>
        <w:rPr>
          <w:sz w:val="22"/>
          <w:szCs w:val="20"/>
        </w:rPr>
      </w:pPr>
      <w:r w:rsidRPr="0036191F">
        <w:rPr>
          <w:noProof/>
          <w:sz w:val="22"/>
          <w:szCs w:val="20"/>
        </w:rPr>
        <w:lastRenderedPageBreak/>
        <w:drawing>
          <wp:inline distT="0" distB="0" distL="0" distR="0" wp14:anchorId="667244B0" wp14:editId="48C1F8F1">
            <wp:extent cx="4934643" cy="3324225"/>
            <wp:effectExtent l="0" t="0" r="0" b="0"/>
            <wp:docPr id="126109364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886" cy="334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0B3FD" w14:textId="416121BD" w:rsidR="0036191F" w:rsidRPr="0036191F" w:rsidRDefault="0036191F" w:rsidP="0036191F">
      <w:pPr>
        <w:jc w:val="center"/>
        <w:rPr>
          <w:rFonts w:cs="Times New Roman"/>
          <w:szCs w:val="24"/>
        </w:rPr>
      </w:pPr>
      <w:r w:rsidRPr="0036191F">
        <w:rPr>
          <w:rFonts w:cs="Times New Roman"/>
          <w:szCs w:val="24"/>
        </w:rPr>
        <w:t xml:space="preserve">Рисунок </w:t>
      </w:r>
      <w:r>
        <w:rPr>
          <w:rFonts w:cs="Times New Roman"/>
          <w:szCs w:val="24"/>
        </w:rPr>
        <w:t>4</w:t>
      </w:r>
      <w:r w:rsidRPr="0036191F">
        <w:rPr>
          <w:rFonts w:cs="Times New Roman"/>
          <w:szCs w:val="24"/>
        </w:rPr>
        <w:t xml:space="preserve"> – Прототип окна оформления заказа</w:t>
      </w:r>
    </w:p>
    <w:p w14:paraId="1B65DAF0" w14:textId="4FECF3E5" w:rsidR="0036191F" w:rsidRPr="0036191F" w:rsidRDefault="0036191F" w:rsidP="0036191F">
      <w:pPr>
        <w:rPr>
          <w:rFonts w:cs="Times New Roman"/>
          <w:szCs w:val="24"/>
        </w:rPr>
      </w:pPr>
      <w:r w:rsidRPr="0036191F">
        <w:rPr>
          <w:rFonts w:cs="Times New Roman"/>
          <w:szCs w:val="24"/>
        </w:rPr>
        <w:t xml:space="preserve">При выделении товара на главном окне, рисунок 4, товар будет помещен на окно «Оформление заказа», здесь так же можно редактировать информацию о заказе, а при нажатии на кнопку «Оформить» заказ будет помещен в окно «Заказы» рисунок </w:t>
      </w:r>
      <w:r>
        <w:rPr>
          <w:rFonts w:cs="Times New Roman"/>
          <w:szCs w:val="24"/>
        </w:rPr>
        <w:t>5</w:t>
      </w:r>
      <w:r w:rsidRPr="0036191F">
        <w:rPr>
          <w:rFonts w:cs="Times New Roman"/>
          <w:szCs w:val="24"/>
        </w:rPr>
        <w:t>.</w:t>
      </w:r>
    </w:p>
    <w:p w14:paraId="2D8CDD7D" w14:textId="77777777" w:rsidR="0036191F" w:rsidRPr="0036191F" w:rsidRDefault="0036191F" w:rsidP="0036191F">
      <w:pPr>
        <w:jc w:val="center"/>
        <w:rPr>
          <w:sz w:val="22"/>
          <w:szCs w:val="20"/>
        </w:rPr>
      </w:pPr>
      <w:r w:rsidRPr="0036191F">
        <w:rPr>
          <w:noProof/>
          <w:sz w:val="22"/>
          <w:szCs w:val="20"/>
        </w:rPr>
        <w:drawing>
          <wp:inline distT="0" distB="0" distL="0" distR="0" wp14:anchorId="547809B2" wp14:editId="1C18CAD5">
            <wp:extent cx="4524375" cy="3013508"/>
            <wp:effectExtent l="0" t="0" r="0" b="0"/>
            <wp:docPr id="172273008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993" cy="302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9D603" w14:textId="1499CFC5" w:rsidR="0036191F" w:rsidRPr="0036191F" w:rsidRDefault="0036191F" w:rsidP="0036191F">
      <w:pPr>
        <w:jc w:val="center"/>
        <w:rPr>
          <w:rFonts w:cs="Times New Roman"/>
          <w:szCs w:val="24"/>
        </w:rPr>
      </w:pPr>
      <w:r w:rsidRPr="0036191F">
        <w:rPr>
          <w:rFonts w:cs="Times New Roman"/>
          <w:szCs w:val="24"/>
        </w:rPr>
        <w:t xml:space="preserve">Рисунок </w:t>
      </w:r>
      <w:r>
        <w:rPr>
          <w:rFonts w:cs="Times New Roman"/>
          <w:szCs w:val="24"/>
        </w:rPr>
        <w:t>5</w:t>
      </w:r>
      <w:r w:rsidRPr="0036191F">
        <w:rPr>
          <w:rFonts w:cs="Times New Roman"/>
          <w:szCs w:val="24"/>
        </w:rPr>
        <w:t xml:space="preserve"> – Прототип окна Заказов</w:t>
      </w:r>
    </w:p>
    <w:p w14:paraId="4A33DD26" w14:textId="77777777" w:rsidR="0036191F" w:rsidRPr="0036191F" w:rsidRDefault="0036191F" w:rsidP="0036191F">
      <w:pPr>
        <w:rPr>
          <w:rFonts w:cs="Times New Roman"/>
          <w:szCs w:val="24"/>
        </w:rPr>
      </w:pPr>
      <w:r w:rsidRPr="0036191F">
        <w:rPr>
          <w:rFonts w:cs="Times New Roman"/>
          <w:szCs w:val="24"/>
        </w:rPr>
        <w:t>На данном окне отображается лишь номер и наименование заказа, сумма заказа и дата оформления, данную информацию изменить ни как нельзя</w:t>
      </w:r>
    </w:p>
    <w:p w14:paraId="42B7CD27" w14:textId="77777777" w:rsidR="0036191F" w:rsidRPr="0036191F" w:rsidRDefault="0036191F" w:rsidP="0036191F">
      <w:pPr>
        <w:jc w:val="center"/>
        <w:rPr>
          <w:sz w:val="22"/>
          <w:szCs w:val="20"/>
        </w:rPr>
      </w:pPr>
      <w:r w:rsidRPr="0036191F">
        <w:rPr>
          <w:noProof/>
          <w:sz w:val="22"/>
          <w:szCs w:val="20"/>
        </w:rPr>
        <w:lastRenderedPageBreak/>
        <w:drawing>
          <wp:inline distT="0" distB="0" distL="0" distR="0" wp14:anchorId="7E2A06B2" wp14:editId="2D4FD925">
            <wp:extent cx="4552950" cy="3053469"/>
            <wp:effectExtent l="0" t="0" r="0" b="0"/>
            <wp:docPr id="62722359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894" cy="3060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61C8C" w14:textId="2BF18C1A" w:rsidR="0036191F" w:rsidRPr="0036191F" w:rsidRDefault="0036191F" w:rsidP="0036191F">
      <w:pPr>
        <w:jc w:val="center"/>
        <w:rPr>
          <w:rFonts w:cs="Times New Roman"/>
          <w:szCs w:val="24"/>
        </w:rPr>
      </w:pPr>
      <w:r w:rsidRPr="0036191F">
        <w:rPr>
          <w:rFonts w:cs="Times New Roman"/>
          <w:szCs w:val="24"/>
        </w:rPr>
        <w:t xml:space="preserve">Рисунок </w:t>
      </w:r>
      <w:r>
        <w:rPr>
          <w:rFonts w:cs="Times New Roman"/>
          <w:szCs w:val="24"/>
        </w:rPr>
        <w:t>6</w:t>
      </w:r>
      <w:r w:rsidRPr="0036191F">
        <w:rPr>
          <w:rFonts w:cs="Times New Roman"/>
          <w:szCs w:val="24"/>
        </w:rPr>
        <w:t xml:space="preserve"> – Прототип окна «Товары»</w:t>
      </w:r>
    </w:p>
    <w:p w14:paraId="3CC1F65C" w14:textId="77777777" w:rsidR="0036191F" w:rsidRPr="0036191F" w:rsidRDefault="0036191F" w:rsidP="0036191F">
      <w:pPr>
        <w:rPr>
          <w:sz w:val="22"/>
          <w:szCs w:val="20"/>
        </w:rPr>
      </w:pPr>
      <w:r w:rsidRPr="0036191F">
        <w:rPr>
          <w:rFonts w:cs="Times New Roman"/>
          <w:szCs w:val="24"/>
        </w:rPr>
        <w:t>На данном окне так же отображается список товаров, но тут можно данный список редактировать: изменять наименование товара, его цену, остатки товара в магазине и так же можно удалить товар при нажатии на кнопку «Удалить». Так же можно добавить новый товар при нажатии на кнопку «Добавить», в этом случае нужно будет самому ввести наименование, цену и остаток.</w:t>
      </w:r>
      <w:r w:rsidRPr="0036191F">
        <w:rPr>
          <w:sz w:val="22"/>
          <w:szCs w:val="20"/>
        </w:rPr>
        <w:t xml:space="preserve"> </w:t>
      </w:r>
    </w:p>
    <w:p w14:paraId="7814F68B" w14:textId="77777777" w:rsidR="0036191F" w:rsidRPr="0036191F" w:rsidRDefault="0036191F" w:rsidP="0036191F">
      <w:pPr>
        <w:jc w:val="center"/>
        <w:rPr>
          <w:sz w:val="22"/>
          <w:szCs w:val="20"/>
        </w:rPr>
      </w:pPr>
      <w:r w:rsidRPr="0036191F">
        <w:rPr>
          <w:noProof/>
          <w:sz w:val="22"/>
          <w:szCs w:val="20"/>
        </w:rPr>
        <w:drawing>
          <wp:inline distT="0" distB="0" distL="0" distR="0" wp14:anchorId="6B4A2B4B" wp14:editId="176BC7B2">
            <wp:extent cx="5353050" cy="3627256"/>
            <wp:effectExtent l="0" t="0" r="6985" b="0"/>
            <wp:docPr id="118127475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62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32B81" w14:textId="2E6DC387" w:rsidR="0036191F" w:rsidRPr="0036191F" w:rsidRDefault="0036191F" w:rsidP="0036191F">
      <w:pPr>
        <w:jc w:val="center"/>
        <w:rPr>
          <w:rFonts w:cs="Times New Roman"/>
          <w:szCs w:val="24"/>
        </w:rPr>
      </w:pPr>
      <w:r w:rsidRPr="0036191F">
        <w:rPr>
          <w:rFonts w:cs="Times New Roman"/>
          <w:szCs w:val="24"/>
        </w:rPr>
        <w:t xml:space="preserve">Рисунок </w:t>
      </w:r>
      <w:r>
        <w:rPr>
          <w:rFonts w:cs="Times New Roman"/>
          <w:szCs w:val="24"/>
        </w:rPr>
        <w:t>7</w:t>
      </w:r>
      <w:r w:rsidRPr="0036191F">
        <w:rPr>
          <w:rFonts w:cs="Times New Roman"/>
          <w:szCs w:val="24"/>
        </w:rPr>
        <w:t xml:space="preserve"> - Прототип окна Финансов</w:t>
      </w:r>
    </w:p>
    <w:p w14:paraId="46E8DB30" w14:textId="77777777" w:rsidR="0036191F" w:rsidRPr="0036191F" w:rsidRDefault="0036191F" w:rsidP="0036191F">
      <w:pPr>
        <w:rPr>
          <w:rFonts w:cs="Times New Roman"/>
          <w:szCs w:val="24"/>
        </w:rPr>
      </w:pPr>
      <w:r w:rsidRPr="0036191F">
        <w:rPr>
          <w:rFonts w:cs="Times New Roman"/>
          <w:szCs w:val="24"/>
        </w:rPr>
        <w:t xml:space="preserve">На данном окне отображается финансовый отчет всех проданных заказов, отображается дата и сумма продажи, а </w:t>
      </w:r>
      <w:proofErr w:type="gramStart"/>
      <w:r w:rsidRPr="0036191F">
        <w:rPr>
          <w:rFonts w:cs="Times New Roman"/>
          <w:szCs w:val="24"/>
        </w:rPr>
        <w:t>так же</w:t>
      </w:r>
      <w:proofErr w:type="gramEnd"/>
      <w:r w:rsidRPr="0036191F">
        <w:rPr>
          <w:rFonts w:cs="Times New Roman"/>
          <w:szCs w:val="24"/>
        </w:rPr>
        <w:t xml:space="preserve"> общая прибыль магазина за все время.</w:t>
      </w:r>
    </w:p>
    <w:p w14:paraId="36C5FEE0" w14:textId="77777777" w:rsidR="00900E44" w:rsidRDefault="00900E44" w:rsidP="00900E44">
      <w:pPr>
        <w:pStyle w:val="2"/>
      </w:pPr>
      <w:bookmarkStart w:id="23" w:name="_Toc181621347"/>
      <w:r>
        <w:lastRenderedPageBreak/>
        <w:t>Требования к видам обеспечения</w:t>
      </w:r>
      <w:bookmarkEnd w:id="22"/>
      <w:bookmarkEnd w:id="23"/>
    </w:p>
    <w:p w14:paraId="64CFA706" w14:textId="77777777" w:rsidR="00900E44" w:rsidRDefault="00900E44" w:rsidP="00900E44">
      <w:pPr>
        <w:pStyle w:val="3"/>
      </w:pPr>
      <w:bookmarkStart w:id="24" w:name="_Toc147068485"/>
      <w:bookmarkStart w:id="25" w:name="_Toc181621348"/>
      <w:r>
        <w:t>Требование к математическому обеспечению</w:t>
      </w:r>
      <w:bookmarkEnd w:id="24"/>
      <w:bookmarkEnd w:id="25"/>
    </w:p>
    <w:p w14:paraId="6B358EFB" w14:textId="548D2118" w:rsidR="00164579" w:rsidRPr="00164579" w:rsidRDefault="00164579" w:rsidP="00164579">
      <w:r>
        <w:t xml:space="preserve">Информационная система ведет подсчет </w:t>
      </w:r>
      <w:r w:rsidR="00605D23">
        <w:t xml:space="preserve">продаж </w:t>
      </w:r>
      <w:r w:rsidR="006846DB">
        <w:t>магазина настольных игр</w:t>
      </w:r>
      <w:r w:rsidR="00605D23">
        <w:t>.</w:t>
      </w:r>
    </w:p>
    <w:p w14:paraId="085D0AEE" w14:textId="77777777" w:rsidR="00900E44" w:rsidRDefault="00900E44" w:rsidP="00900E44">
      <w:pPr>
        <w:pStyle w:val="3"/>
      </w:pPr>
      <w:bookmarkStart w:id="26" w:name="_Toc147068486"/>
      <w:bookmarkStart w:id="27" w:name="_Toc181621349"/>
      <w:r>
        <w:t>Требование к информационному обеспечению</w:t>
      </w:r>
      <w:bookmarkEnd w:id="26"/>
      <w:bookmarkEnd w:id="27"/>
    </w:p>
    <w:p w14:paraId="74790E18" w14:textId="61D2E5D1" w:rsidR="00900E44" w:rsidRDefault="00900E44" w:rsidP="00900E44">
      <w:pPr>
        <w:pStyle w:val="4"/>
      </w:pPr>
      <w:r>
        <w:t>Требования к форматам хранения</w:t>
      </w:r>
      <w:r w:rsidR="00B63564">
        <w:t xml:space="preserve"> данных</w:t>
      </w:r>
    </w:p>
    <w:p w14:paraId="631EB36A" w14:textId="4EE42AE9" w:rsidR="00900E44" w:rsidRDefault="00C532A1" w:rsidP="00900E44">
      <w:r>
        <w:t>Для информационной системы</w:t>
      </w:r>
      <w:r w:rsidR="00B63564">
        <w:t xml:space="preserve"> для реализации продукции </w:t>
      </w:r>
      <w:r w:rsidR="006846DB">
        <w:t>магазина настольных игр</w:t>
      </w:r>
      <w:r w:rsidR="00B63564">
        <w:t xml:space="preserve"> приложение должно быть разработано с помощью реляционной базы данных (СУБД) </w:t>
      </w:r>
      <w:r w:rsidR="00B63564">
        <w:rPr>
          <w:lang w:val="en-US"/>
        </w:rPr>
        <w:t>SQLite</w:t>
      </w:r>
      <w:r>
        <w:t xml:space="preserve">. </w:t>
      </w:r>
    </w:p>
    <w:p w14:paraId="2BD5DDB9" w14:textId="77777777" w:rsidR="00900E44" w:rsidRDefault="00900E44" w:rsidP="00900E44">
      <w:pPr>
        <w:pStyle w:val="4"/>
      </w:pPr>
      <w:r>
        <w:t>Требования к техническому обеспечению</w:t>
      </w:r>
    </w:p>
    <w:p w14:paraId="46A7D17B" w14:textId="67BEDBEF" w:rsidR="00900E44" w:rsidRDefault="00900E44" w:rsidP="00900E44">
      <w:r w:rsidRPr="00CC6D7A">
        <w:t>В состав технических средств должен входить персональный компьютер</w:t>
      </w:r>
      <w:r>
        <w:t xml:space="preserve">, соответствующий минимальным системным требованиям (см. таб. </w:t>
      </w:r>
      <w:r w:rsidR="00064139">
        <w:t>1</w:t>
      </w:r>
      <w:r>
        <w:t>).</w:t>
      </w:r>
    </w:p>
    <w:p w14:paraId="2F1C3C44" w14:textId="507B7ED1" w:rsidR="00900E44" w:rsidRDefault="00900E44" w:rsidP="00900E44">
      <w:pPr>
        <w:spacing w:before="0" w:after="160" w:line="259" w:lineRule="auto"/>
        <w:contextualSpacing w:val="0"/>
        <w:rPr>
          <w:rFonts w:eastAsia="Calibri" w:cs="Times New Roman"/>
          <w:szCs w:val="24"/>
          <w:lang w:eastAsia="en-US"/>
        </w:rPr>
      </w:pPr>
      <w:r w:rsidRPr="00FB25A6">
        <w:rPr>
          <w:rFonts w:eastAsia="Calibri" w:cs="Times New Roman"/>
          <w:szCs w:val="24"/>
          <w:lang w:eastAsia="en-US"/>
        </w:rPr>
        <w:t xml:space="preserve">Таблица </w:t>
      </w:r>
      <w:r w:rsidR="00064139">
        <w:rPr>
          <w:rFonts w:eastAsia="Calibri" w:cs="Times New Roman"/>
          <w:szCs w:val="24"/>
          <w:lang w:eastAsia="en-US"/>
        </w:rPr>
        <w:t>1</w:t>
      </w:r>
      <w:r w:rsidRPr="00FB25A6">
        <w:rPr>
          <w:rFonts w:eastAsia="Calibri" w:cs="Times New Roman"/>
          <w:szCs w:val="24"/>
          <w:lang w:eastAsia="en-US"/>
        </w:rPr>
        <w:t xml:space="preserve"> – </w:t>
      </w:r>
      <w:r>
        <w:rPr>
          <w:rFonts w:eastAsia="Calibri" w:cs="Times New Roman"/>
          <w:szCs w:val="24"/>
          <w:lang w:eastAsia="en-US"/>
        </w:rPr>
        <w:t>Минимальные системные требования</w:t>
      </w:r>
    </w:p>
    <w:tbl>
      <w:tblPr>
        <w:tblStyle w:val="ac"/>
        <w:tblW w:w="0" w:type="auto"/>
        <w:tblInd w:w="846" w:type="dxa"/>
        <w:tblLook w:val="04A0" w:firstRow="1" w:lastRow="0" w:firstColumn="1" w:lastColumn="0" w:noHBand="0" w:noVBand="1"/>
      </w:tblPr>
      <w:tblGrid>
        <w:gridCol w:w="2835"/>
        <w:gridCol w:w="5812"/>
      </w:tblGrid>
      <w:tr w:rsidR="00900E44" w14:paraId="59D12977" w14:textId="77777777" w:rsidTr="006144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35" w:type="dxa"/>
          </w:tcPr>
          <w:p w14:paraId="6940DBB6" w14:textId="77777777" w:rsidR="00900E44" w:rsidRPr="00CC6D7A" w:rsidRDefault="00900E44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Операционная система</w:t>
            </w:r>
          </w:p>
        </w:tc>
        <w:tc>
          <w:tcPr>
            <w:tcW w:w="5812" w:type="dxa"/>
          </w:tcPr>
          <w:p w14:paraId="7839BB3E" w14:textId="77777777" w:rsidR="00900E44" w:rsidRPr="00F87D66" w:rsidRDefault="00900E44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val="en-US" w:eastAsia="en-US"/>
              </w:rPr>
              <w:t>Windows 10</w:t>
            </w:r>
            <w:r>
              <w:rPr>
                <w:rFonts w:eastAsia="Calibri" w:cs="Times New Roman"/>
                <w:szCs w:val="24"/>
                <w:lang w:eastAsia="en-US"/>
              </w:rPr>
              <w:t>/11</w:t>
            </w:r>
          </w:p>
        </w:tc>
      </w:tr>
      <w:tr w:rsidR="00900E44" w:rsidRPr="00F87D66" w14:paraId="69878403" w14:textId="77777777" w:rsidTr="006144D4">
        <w:tc>
          <w:tcPr>
            <w:tcW w:w="2835" w:type="dxa"/>
          </w:tcPr>
          <w:p w14:paraId="4830A275" w14:textId="77777777" w:rsidR="00900E44" w:rsidRPr="00F87D66" w:rsidRDefault="00900E44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Процессор</w:t>
            </w:r>
          </w:p>
        </w:tc>
        <w:tc>
          <w:tcPr>
            <w:tcW w:w="5812" w:type="dxa"/>
          </w:tcPr>
          <w:p w14:paraId="0CD52F62" w14:textId="343C23F6" w:rsidR="00900E44" w:rsidRPr="00F87D66" w:rsidRDefault="00900E44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 w:rsidRPr="00F87D66">
              <w:rPr>
                <w:rFonts w:eastAsia="Calibri" w:cs="Times New Roman"/>
                <w:szCs w:val="24"/>
                <w:lang w:eastAsia="en-US"/>
              </w:rPr>
              <w:t>1 ГГц</w:t>
            </w:r>
          </w:p>
        </w:tc>
      </w:tr>
      <w:tr w:rsidR="00900E44" w:rsidRPr="00F87D66" w14:paraId="62006FB4" w14:textId="77777777" w:rsidTr="006144D4">
        <w:tc>
          <w:tcPr>
            <w:tcW w:w="2835" w:type="dxa"/>
          </w:tcPr>
          <w:p w14:paraId="0EE056E3" w14:textId="77777777" w:rsidR="00900E44" w:rsidRPr="00F87D66" w:rsidRDefault="00900E44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Оперативная память</w:t>
            </w:r>
          </w:p>
        </w:tc>
        <w:tc>
          <w:tcPr>
            <w:tcW w:w="5812" w:type="dxa"/>
          </w:tcPr>
          <w:p w14:paraId="4F71F63D" w14:textId="77777777" w:rsidR="00900E44" w:rsidRPr="00F87D66" w:rsidRDefault="00900E44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 w:rsidRPr="00F87D66">
              <w:rPr>
                <w:rFonts w:eastAsia="Calibri" w:cs="Times New Roman"/>
                <w:szCs w:val="24"/>
                <w:lang w:eastAsia="en-US"/>
              </w:rPr>
              <w:t>1 ГБ для 32-разрядной системы или 2 ГБ для 64-разрядной системы</w:t>
            </w:r>
          </w:p>
        </w:tc>
      </w:tr>
      <w:tr w:rsidR="00900E44" w:rsidRPr="00F87D66" w14:paraId="3F756CEE" w14:textId="77777777" w:rsidTr="006144D4">
        <w:tc>
          <w:tcPr>
            <w:tcW w:w="2835" w:type="dxa"/>
          </w:tcPr>
          <w:p w14:paraId="45CA3BA9" w14:textId="77777777" w:rsidR="00900E44" w:rsidRPr="00F87D66" w:rsidRDefault="00900E44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val="en-US" w:eastAsia="en-US"/>
              </w:rPr>
            </w:pPr>
            <w:r>
              <w:rPr>
                <w:rFonts w:eastAsia="Calibri" w:cs="Times New Roman"/>
                <w:szCs w:val="24"/>
                <w:lang w:val="en-US" w:eastAsia="en-US"/>
              </w:rPr>
              <w:t>HDD\SSD</w:t>
            </w:r>
          </w:p>
        </w:tc>
        <w:tc>
          <w:tcPr>
            <w:tcW w:w="5812" w:type="dxa"/>
          </w:tcPr>
          <w:p w14:paraId="7A5F921D" w14:textId="77777777" w:rsidR="00900E44" w:rsidRPr="00F87D66" w:rsidRDefault="00900E44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500 Мб</w:t>
            </w:r>
          </w:p>
        </w:tc>
      </w:tr>
      <w:tr w:rsidR="00900E44" w:rsidRPr="00F87D66" w14:paraId="3533D6C2" w14:textId="77777777" w:rsidTr="006144D4">
        <w:tc>
          <w:tcPr>
            <w:tcW w:w="2835" w:type="dxa"/>
          </w:tcPr>
          <w:p w14:paraId="16E0ACD2" w14:textId="77777777" w:rsidR="00900E44" w:rsidRPr="00F87D66" w:rsidRDefault="00900E44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Компьютерная мышь</w:t>
            </w:r>
          </w:p>
        </w:tc>
        <w:tc>
          <w:tcPr>
            <w:tcW w:w="5812" w:type="dxa"/>
          </w:tcPr>
          <w:p w14:paraId="4452BD45" w14:textId="77777777" w:rsidR="00900E44" w:rsidRPr="00F87D66" w:rsidRDefault="00900E44" w:rsidP="006144D4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+</w:t>
            </w:r>
          </w:p>
        </w:tc>
      </w:tr>
    </w:tbl>
    <w:p w14:paraId="20C2B063" w14:textId="77777777" w:rsidR="00900E44" w:rsidRPr="00FB25A6" w:rsidRDefault="00900E44" w:rsidP="00900E44">
      <w:pPr>
        <w:spacing w:before="0" w:after="160" w:line="259" w:lineRule="auto"/>
        <w:ind w:firstLine="709"/>
        <w:contextualSpacing w:val="0"/>
        <w:rPr>
          <w:rFonts w:eastAsia="Calibri" w:cs="Times New Roman"/>
          <w:szCs w:val="24"/>
          <w:lang w:eastAsia="en-US"/>
        </w:rPr>
      </w:pPr>
    </w:p>
    <w:p w14:paraId="44C0DC15" w14:textId="06A48AB4" w:rsidR="00900E44" w:rsidRDefault="00900E44" w:rsidP="00900E44">
      <w:pPr>
        <w:pStyle w:val="3"/>
      </w:pPr>
      <w:bookmarkStart w:id="28" w:name="_Toc147068489"/>
      <w:bookmarkStart w:id="29" w:name="_Toc181621350"/>
      <w:r>
        <w:t>Требования к над</w:t>
      </w:r>
      <w:r w:rsidR="003A2A69">
        <w:t>е</w:t>
      </w:r>
      <w:r>
        <w:t>жности</w:t>
      </w:r>
      <w:bookmarkEnd w:id="28"/>
      <w:bookmarkEnd w:id="29"/>
    </w:p>
    <w:p w14:paraId="35C7FBA7" w14:textId="77777777" w:rsidR="00900E44" w:rsidRDefault="00900E44" w:rsidP="00900E44">
      <w:r>
        <w:t>Стационарный компьютер или ноутбук, на котором будет производиться использования ИС, должен быть обеспечен доступу к бесперебойному электропитанию.</w:t>
      </w:r>
    </w:p>
    <w:p w14:paraId="540E1055" w14:textId="77777777" w:rsidR="00900E44" w:rsidRDefault="00900E44" w:rsidP="00900E44">
      <w:pPr>
        <w:pStyle w:val="3"/>
      </w:pPr>
      <w:bookmarkStart w:id="30" w:name="_Toc147068490"/>
      <w:bookmarkStart w:id="31" w:name="_Toc181621351"/>
      <w:r>
        <w:t>Требования к безопасности</w:t>
      </w:r>
      <w:bookmarkEnd w:id="30"/>
      <w:bookmarkEnd w:id="31"/>
    </w:p>
    <w:p w14:paraId="3A955E7A" w14:textId="1054F859" w:rsidR="00900E44" w:rsidRDefault="00900E44" w:rsidP="00900E44">
      <w:r>
        <w:t>Разрабатываемая информационная система должна обеспечивать защиту от утечки персональных данных.</w:t>
      </w:r>
    </w:p>
    <w:p w14:paraId="0F5640BF" w14:textId="77777777" w:rsidR="00900E44" w:rsidRDefault="00900E44" w:rsidP="00900E44">
      <w:pPr>
        <w:pStyle w:val="3"/>
      </w:pPr>
      <w:bookmarkStart w:id="32" w:name="_Toc147068491"/>
      <w:bookmarkStart w:id="33" w:name="_Toc181621352"/>
      <w:r>
        <w:t>Требования к патентной чистоте</w:t>
      </w:r>
      <w:bookmarkEnd w:id="32"/>
      <w:bookmarkEnd w:id="33"/>
    </w:p>
    <w:p w14:paraId="7AFE8B5E" w14:textId="77777777" w:rsidR="00900E44" w:rsidRPr="00200E9C" w:rsidRDefault="00900E44" w:rsidP="00900E44">
      <w:r>
        <w:t>ИС не должна нарушать патентные права других компаний и ИС.</w:t>
      </w:r>
    </w:p>
    <w:p w14:paraId="123586E5" w14:textId="77777777" w:rsidR="00900E44" w:rsidRDefault="00900E44" w:rsidP="00900E44">
      <w:pPr>
        <w:pStyle w:val="3"/>
      </w:pPr>
      <w:bookmarkStart w:id="34" w:name="_Toc147068492"/>
      <w:bookmarkStart w:id="35" w:name="_Toc181621353"/>
      <w:r>
        <w:lastRenderedPageBreak/>
        <w:t>Требования к эргономической и технической эстетике</w:t>
      </w:r>
      <w:bookmarkEnd w:id="34"/>
      <w:bookmarkEnd w:id="35"/>
    </w:p>
    <w:p w14:paraId="2A84A87B" w14:textId="77777777" w:rsidR="00900E44" w:rsidRDefault="00900E44" w:rsidP="00900E44">
      <w:r w:rsidRPr="00063DFB">
        <w:t xml:space="preserve">Внешний вид </w:t>
      </w:r>
      <w:r>
        <w:t>ИС</w:t>
      </w:r>
      <w:r w:rsidRPr="00063DFB">
        <w:t xml:space="preserve"> и логика работы пользователя в различных операционных системах должны быть идентичными.</w:t>
      </w:r>
      <w:r>
        <w:t xml:space="preserve"> </w:t>
      </w:r>
      <w:r w:rsidRPr="00727973">
        <w:t xml:space="preserve">Для доступа к функциям </w:t>
      </w:r>
      <w:r>
        <w:t>ИС</w:t>
      </w:r>
      <w:r w:rsidRPr="00727973">
        <w:t xml:space="preserve"> должно быть предусмотрено использование </w:t>
      </w:r>
      <w:r>
        <w:t>компьютерной мыши/тачпада.</w:t>
      </w:r>
    </w:p>
    <w:p w14:paraId="3E402D62" w14:textId="77777777" w:rsidR="00900E44" w:rsidRDefault="00900E44" w:rsidP="00900E44">
      <w:pPr>
        <w:pStyle w:val="3"/>
      </w:pPr>
      <w:bookmarkStart w:id="36" w:name="_Toc147068493"/>
      <w:bookmarkStart w:id="37" w:name="_Toc181621354"/>
      <w:r>
        <w:t>Требования к стандартизации и унификации</w:t>
      </w:r>
      <w:bookmarkEnd w:id="36"/>
      <w:bookmarkEnd w:id="37"/>
    </w:p>
    <w:p w14:paraId="3F19D301" w14:textId="05EE9B4D" w:rsidR="00900E44" w:rsidRDefault="00900E44" w:rsidP="00900E44">
      <w:r>
        <w:t>Разработка системы должна осуществляться с использованием стандартных методологий функционального моделирования, таких как IDEF0</w:t>
      </w:r>
      <w:r w:rsidR="00011C87">
        <w:t xml:space="preserve">, </w:t>
      </w:r>
      <w:r w:rsidR="00011C87">
        <w:rPr>
          <w:lang w:val="en-US"/>
        </w:rPr>
        <w:t>UML</w:t>
      </w:r>
      <w:r>
        <w:t xml:space="preserve"> и DFD.</w:t>
      </w:r>
    </w:p>
    <w:p w14:paraId="5CC0B55D" w14:textId="77777777" w:rsidR="00900E44" w:rsidRDefault="00900E44" w:rsidP="00900E44">
      <w:r>
        <w:t>Написание комплекта документации регламентирует:</w:t>
      </w:r>
    </w:p>
    <w:p w14:paraId="1251660A" w14:textId="77777777" w:rsidR="00900E44" w:rsidRDefault="00900E44" w:rsidP="00900E44">
      <w:pPr>
        <w:pStyle w:val="a0"/>
        <w:numPr>
          <w:ilvl w:val="0"/>
          <w:numId w:val="28"/>
        </w:numPr>
      </w:pPr>
      <w:r>
        <w:t>ГОСТ 34.602–2020</w:t>
      </w:r>
      <w:r>
        <w:rPr>
          <w:lang w:val="en-US"/>
        </w:rPr>
        <w:t>;</w:t>
      </w:r>
    </w:p>
    <w:p w14:paraId="57C455F0" w14:textId="77777777" w:rsidR="00900E44" w:rsidRDefault="00900E44" w:rsidP="00900E44">
      <w:pPr>
        <w:pStyle w:val="a0"/>
        <w:numPr>
          <w:ilvl w:val="0"/>
          <w:numId w:val="28"/>
        </w:numPr>
        <w:rPr>
          <w:lang w:val="en-US"/>
        </w:rPr>
      </w:pPr>
      <w:r>
        <w:rPr>
          <w:lang w:val="en-US"/>
        </w:rPr>
        <w:t>i</w:t>
      </w:r>
      <w:r w:rsidRPr="002C31EB">
        <w:rPr>
          <w:lang w:val="en-US"/>
        </w:rPr>
        <w:t>so-iec-ieee-29148-2011</w:t>
      </w:r>
      <w:r>
        <w:rPr>
          <w:lang w:val="en-US"/>
        </w:rPr>
        <w:t>.</w:t>
      </w:r>
    </w:p>
    <w:p w14:paraId="2221BCE5" w14:textId="77777777" w:rsidR="00900E44" w:rsidRDefault="00900E44" w:rsidP="00900E44">
      <w:pPr>
        <w:pStyle w:val="3"/>
      </w:pPr>
      <w:bookmarkStart w:id="38" w:name="_Toc147068494"/>
      <w:bookmarkStart w:id="39" w:name="_Toc181621355"/>
      <w:r>
        <w:t>Дополнительные требования</w:t>
      </w:r>
      <w:bookmarkEnd w:id="38"/>
      <w:bookmarkEnd w:id="39"/>
    </w:p>
    <w:p w14:paraId="03585577" w14:textId="77777777" w:rsidR="00900E44" w:rsidRDefault="00900E44" w:rsidP="00900E44">
      <w:r>
        <w:t>Дополнительные требования не предъявляются.</w:t>
      </w:r>
    </w:p>
    <w:p w14:paraId="6ED37983" w14:textId="77777777" w:rsidR="00900E44" w:rsidRDefault="00900E44" w:rsidP="00900E44">
      <w:pPr>
        <w:pStyle w:val="2"/>
      </w:pPr>
      <w:bookmarkStart w:id="40" w:name="_Toc147068495"/>
      <w:bookmarkStart w:id="41" w:name="_Toc181621356"/>
      <w:r>
        <w:t>Требования к перспективам развития</w:t>
      </w:r>
      <w:bookmarkEnd w:id="40"/>
      <w:bookmarkEnd w:id="41"/>
    </w:p>
    <w:p w14:paraId="41E99B23" w14:textId="77777777" w:rsidR="00900E44" w:rsidRDefault="00900E44" w:rsidP="00900E44">
      <w:r>
        <w:t>Требования к перспективам развития заключаются в основном в доработке, имеющейся ИС:</w:t>
      </w:r>
    </w:p>
    <w:p w14:paraId="30375957" w14:textId="1F42B75D" w:rsidR="00B63564" w:rsidRDefault="00B63564" w:rsidP="00B63564">
      <w:pPr>
        <w:pStyle w:val="a0"/>
      </w:pPr>
      <w:r>
        <w:t>Создание веб-сайта:</w:t>
      </w:r>
    </w:p>
    <w:p w14:paraId="566B1D18" w14:textId="47474DAF" w:rsidR="00B63564" w:rsidRDefault="004E16CA" w:rsidP="004E16CA">
      <w:pPr>
        <w:pStyle w:val="vguList2"/>
      </w:pPr>
      <w:r w:rsidRPr="004E16CA">
        <w:t>Разработка интерактивного и привлекательного дизайна сайта, отражающего стиль и бренд магазина военной амуниции</w:t>
      </w:r>
      <w:r w:rsidR="00B63564">
        <w:t>.</w:t>
      </w:r>
    </w:p>
    <w:p w14:paraId="66480E4A" w14:textId="26FBEB54" w:rsidR="00B63564" w:rsidRDefault="004E16CA" w:rsidP="004E16CA">
      <w:pPr>
        <w:pStyle w:val="vguList2"/>
      </w:pPr>
      <w:r w:rsidRPr="004E16CA">
        <w:t>Реализация функциональности для представления и продвижения ассортимента магазина, включая подробное описание товаров, категорий и новинок</w:t>
      </w:r>
      <w:r w:rsidR="00B63564">
        <w:t>.</w:t>
      </w:r>
    </w:p>
    <w:p w14:paraId="75590E49" w14:textId="14C68B64" w:rsidR="00B63564" w:rsidRDefault="004E16CA" w:rsidP="004E16CA">
      <w:pPr>
        <w:pStyle w:val="vguList2"/>
      </w:pPr>
      <w:r w:rsidRPr="004E16CA">
        <w:t>Интеграция удобной навигации и четкой структуры, позволяющей пользователям легко находить интересующие товары</w:t>
      </w:r>
      <w:r w:rsidR="00B63564">
        <w:t>.</w:t>
      </w:r>
    </w:p>
    <w:p w14:paraId="1FDE2690" w14:textId="01CBBAE2" w:rsidR="004E16CA" w:rsidRPr="004E16CA" w:rsidRDefault="004E16CA" w:rsidP="004E16CA">
      <w:pPr>
        <w:pStyle w:val="a0"/>
      </w:pPr>
      <w:r w:rsidRPr="004E16CA">
        <w:t>Интеграция связи с клиентами</w:t>
      </w:r>
      <w:r>
        <w:rPr>
          <w:lang w:val="en-US"/>
        </w:rPr>
        <w:t>:</w:t>
      </w:r>
    </w:p>
    <w:p w14:paraId="7FCD2167" w14:textId="39AC0888" w:rsidR="004E16CA" w:rsidRDefault="004E16CA" w:rsidP="004E16CA">
      <w:pPr>
        <w:pStyle w:val="vguList2"/>
      </w:pPr>
      <w:r w:rsidRPr="004E16CA">
        <w:t xml:space="preserve">Поддержка отправки уведомлений клиентам о новых товарах, акциях или скидках через </w:t>
      </w:r>
      <w:proofErr w:type="spellStart"/>
      <w:r w:rsidRPr="004E16CA">
        <w:t>email</w:t>
      </w:r>
      <w:proofErr w:type="spellEnd"/>
      <w:r w:rsidRPr="004E16CA">
        <w:t xml:space="preserve"> и/или SM.</w:t>
      </w:r>
    </w:p>
    <w:p w14:paraId="17D02AF7" w14:textId="306B7B3F" w:rsidR="004E16CA" w:rsidRPr="004E16CA" w:rsidRDefault="004E16CA" w:rsidP="004E16CA">
      <w:pPr>
        <w:pStyle w:val="a0"/>
      </w:pPr>
      <w:r w:rsidRPr="004E16CA">
        <w:t>Планируемое развитие системы отчетности</w:t>
      </w:r>
      <w:r>
        <w:rPr>
          <w:lang w:val="en-US"/>
        </w:rPr>
        <w:t>:</w:t>
      </w:r>
    </w:p>
    <w:p w14:paraId="2663E5A6" w14:textId="4A253452" w:rsidR="004E16CA" w:rsidRDefault="004E16CA" w:rsidP="004E16CA">
      <w:pPr>
        <w:pStyle w:val="vguList2"/>
      </w:pPr>
      <w:r w:rsidRPr="004E16CA">
        <w:t>Создание возможности формировать отчеты по продажам, количеству заказов, популярным товарам, а также по активности клиентов.</w:t>
      </w:r>
    </w:p>
    <w:p w14:paraId="186D5B38" w14:textId="77777777" w:rsidR="00900E44" w:rsidRDefault="00900E44" w:rsidP="00900E44">
      <w:pPr>
        <w:pStyle w:val="1"/>
      </w:pPr>
      <w:bookmarkStart w:id="42" w:name="_Toc147068496"/>
      <w:bookmarkStart w:id="43" w:name="_Toc181621357"/>
      <w:r>
        <w:lastRenderedPageBreak/>
        <w:t>Состав и содержание работ</w:t>
      </w:r>
      <w:bookmarkEnd w:id="42"/>
      <w:bookmarkEnd w:id="43"/>
    </w:p>
    <w:p w14:paraId="1AFEE7D4" w14:textId="1849BE6D" w:rsidR="00900E44" w:rsidRPr="00D17B49" w:rsidRDefault="00900E44" w:rsidP="00900E44">
      <w:r>
        <w:t>ИС</w:t>
      </w:r>
      <w:r w:rsidRPr="00750E78">
        <w:t xml:space="preserve">, разрабатываемая в рамках </w:t>
      </w:r>
      <w:r w:rsidR="00011C87">
        <w:t>учебной практики</w:t>
      </w:r>
      <w:r w:rsidRPr="00750E78">
        <w:t xml:space="preserve">, относится к </w:t>
      </w:r>
      <w:r>
        <w:t>распределённой типологии хранения данных</w:t>
      </w:r>
      <w:r w:rsidRPr="00750E78">
        <w:t>,</w:t>
      </w:r>
      <w:r>
        <w:t xml:space="preserve"> имеющая архитектуру клиент-сервер, функционирующая с реляционными базами данных.</w:t>
      </w:r>
    </w:p>
    <w:p w14:paraId="40106EF5" w14:textId="77777777" w:rsidR="00900E44" w:rsidRPr="007C257B" w:rsidRDefault="00900E44" w:rsidP="00900E44"/>
    <w:p w14:paraId="517D76A8" w14:textId="77777777" w:rsidR="00900E44" w:rsidRDefault="00900E44" w:rsidP="00900E44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553DFA13" w14:textId="46D39244" w:rsidR="00900E44" w:rsidRDefault="00900E44" w:rsidP="00900E44">
      <w:pPr>
        <w:pStyle w:val="1"/>
      </w:pPr>
      <w:bookmarkStart w:id="44" w:name="_Toc147068500"/>
      <w:bookmarkStart w:id="45" w:name="_Toc181621358"/>
      <w:r>
        <w:lastRenderedPageBreak/>
        <w:t>Порядок разработки</w:t>
      </w:r>
      <w:bookmarkEnd w:id="45"/>
      <w:r>
        <w:t xml:space="preserve"> </w:t>
      </w:r>
      <w:bookmarkEnd w:id="44"/>
    </w:p>
    <w:p w14:paraId="2E89F9AB" w14:textId="77777777" w:rsidR="00064139" w:rsidRPr="00064139" w:rsidRDefault="00064139" w:rsidP="00064139">
      <w:pPr>
        <w:pStyle w:val="2"/>
      </w:pPr>
      <w:bookmarkStart w:id="46" w:name="_Toc148025858"/>
      <w:bookmarkStart w:id="47" w:name="_Toc181621359"/>
      <w:r w:rsidRPr="00064139">
        <w:t>Стадии разработки</w:t>
      </w:r>
      <w:bookmarkEnd w:id="46"/>
      <w:bookmarkEnd w:id="47"/>
    </w:p>
    <w:p w14:paraId="7E3BD5C8" w14:textId="77777777" w:rsidR="00064139" w:rsidRDefault="00064139" w:rsidP="00064139">
      <w:pPr>
        <w:rPr>
          <w:rFonts w:eastAsia="Times New Roman"/>
        </w:rPr>
      </w:pPr>
      <w:r>
        <w:rPr>
          <w:rFonts w:eastAsia="Times New Roman"/>
        </w:rPr>
        <w:t>Разработка ИС должна быть проведена в четыре стадии:</w:t>
      </w:r>
    </w:p>
    <w:p w14:paraId="5885507E" w14:textId="77777777" w:rsidR="00064139" w:rsidRDefault="00064139" w:rsidP="00064139">
      <w:pPr>
        <w:pStyle w:val="vguList2"/>
        <w:numPr>
          <w:ilvl w:val="0"/>
          <w:numId w:val="38"/>
        </w:numPr>
        <w:ind w:left="0" w:firstLine="851"/>
        <w:rPr>
          <w:rFonts w:ascii="Noto Sans Symbols" w:hAnsi="Noto Sans Symbols" w:hint="eastAsia"/>
        </w:rPr>
      </w:pPr>
      <w:r>
        <w:t>Разработка технического задания;</w:t>
      </w:r>
    </w:p>
    <w:p w14:paraId="0D6DCEEA" w14:textId="77777777" w:rsidR="00064139" w:rsidRDefault="00064139" w:rsidP="00064139">
      <w:pPr>
        <w:pStyle w:val="vguList2"/>
        <w:numPr>
          <w:ilvl w:val="0"/>
          <w:numId w:val="38"/>
        </w:numPr>
        <w:ind w:left="0" w:firstLine="851"/>
        <w:rPr>
          <w:rFonts w:ascii="Noto Sans Symbols" w:hAnsi="Noto Sans Symbols" w:hint="eastAsia"/>
        </w:rPr>
      </w:pPr>
      <w:r>
        <w:t>Рабочее проектирование;</w:t>
      </w:r>
    </w:p>
    <w:p w14:paraId="48A79204" w14:textId="77777777" w:rsidR="00064139" w:rsidRDefault="00064139" w:rsidP="00064139">
      <w:pPr>
        <w:pStyle w:val="vguList2"/>
        <w:numPr>
          <w:ilvl w:val="0"/>
          <w:numId w:val="38"/>
        </w:numPr>
        <w:ind w:left="0" w:firstLine="851"/>
        <w:rPr>
          <w:rFonts w:ascii="Noto Sans Symbols" w:hAnsi="Noto Sans Symbols" w:hint="eastAsia"/>
        </w:rPr>
      </w:pPr>
      <w:r>
        <w:t>Реализация</w:t>
      </w:r>
      <w:r>
        <w:rPr>
          <w:lang w:val="en-US"/>
        </w:rPr>
        <w:t>;</w:t>
      </w:r>
    </w:p>
    <w:p w14:paraId="5F998755" w14:textId="77777777" w:rsidR="00064139" w:rsidRDefault="00064139" w:rsidP="00064139">
      <w:pPr>
        <w:pStyle w:val="vguList2"/>
        <w:numPr>
          <w:ilvl w:val="0"/>
          <w:numId w:val="38"/>
        </w:numPr>
        <w:ind w:left="0" w:firstLine="851"/>
        <w:rPr>
          <w:rFonts w:ascii="Noto Sans Symbols" w:hAnsi="Noto Sans Symbols" w:hint="eastAsia"/>
        </w:rPr>
      </w:pPr>
      <w:r>
        <w:t>Внедрение.</w:t>
      </w:r>
    </w:p>
    <w:p w14:paraId="1FE9A697" w14:textId="7B88776C" w:rsidR="00064139" w:rsidRDefault="00064139" w:rsidP="00064139">
      <w:pPr>
        <w:ind w:firstLine="708"/>
      </w:pPr>
      <w:r>
        <w:t>Работы проводятся стадиями, описанными в таблице 2. </w:t>
      </w:r>
    </w:p>
    <w:p w14:paraId="61A8B91C" w14:textId="6D4F0E85" w:rsidR="00064139" w:rsidRDefault="00064139" w:rsidP="00064139">
      <w:pPr>
        <w:pStyle w:val="vguList2"/>
        <w:numPr>
          <w:ilvl w:val="0"/>
          <w:numId w:val="0"/>
        </w:numPr>
      </w:pPr>
      <w:r>
        <w:rPr>
          <w:color w:val="000000"/>
        </w:rPr>
        <w:t xml:space="preserve">       Таблица 2 – Стадии разработки проекта 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2552"/>
        <w:gridCol w:w="5523"/>
      </w:tblGrid>
      <w:tr w:rsidR="00064139" w14:paraId="0070C945" w14:textId="77777777" w:rsidTr="00B63564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0D2413D" w14:textId="77777777" w:rsidR="00064139" w:rsidRDefault="00064139" w:rsidP="00B63564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№ стадии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1D8160" w14:textId="77777777" w:rsidR="00064139" w:rsidRDefault="00064139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Наименование стадии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F90CE7" w14:textId="77777777" w:rsidR="00064139" w:rsidRDefault="00064139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Описание</w:t>
            </w:r>
          </w:p>
        </w:tc>
      </w:tr>
      <w:tr w:rsidR="00064139" w14:paraId="4CA79BAE" w14:textId="77777777" w:rsidTr="00064139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E61D42" w14:textId="77777777" w:rsidR="00064139" w:rsidRDefault="0006413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3FD2180" w14:textId="77777777" w:rsidR="00064139" w:rsidRDefault="00064139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Разработка ТЗ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FB1D80" w14:textId="77777777" w:rsidR="00064139" w:rsidRDefault="00064139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Стадия разработки технических спецификаций для ИС включает определение требований и функциональных возможностей ИС.</w:t>
            </w:r>
          </w:p>
        </w:tc>
      </w:tr>
      <w:tr w:rsidR="00064139" w14:paraId="31B010A6" w14:textId="77777777" w:rsidTr="00064139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0C366E" w14:textId="77777777" w:rsidR="00064139" w:rsidRDefault="0006413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90FA18" w14:textId="77777777" w:rsidR="00064139" w:rsidRDefault="00064139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Проектирование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D74647" w14:textId="77777777" w:rsidR="00064139" w:rsidRDefault="00064139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Данная стадия предполагает создание пользовательского интерфейса, который предполагает взаимодействие между частями ИС. А также создание базы данных, которая будет служить основой информационной системы. БД разрабатывается с учетом конкретных потребностей системы.</w:t>
            </w:r>
          </w:p>
        </w:tc>
      </w:tr>
      <w:tr w:rsidR="00064139" w14:paraId="38617464" w14:textId="77777777" w:rsidTr="00064139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7B77A3" w14:textId="77777777" w:rsidR="00064139" w:rsidRDefault="0006413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A97F0E" w14:textId="77777777" w:rsidR="00064139" w:rsidRDefault="00064139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Реализация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7C29EE" w14:textId="77777777" w:rsidR="00064139" w:rsidRDefault="00064139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Данная стадия включает в себя написание фактического кода для ИС, на основе дизайна и заявленных требований, изложенных на предыдущих этапах.</w:t>
            </w:r>
          </w:p>
        </w:tc>
      </w:tr>
      <w:tr w:rsidR="00064139" w14:paraId="3655C42C" w14:textId="77777777" w:rsidTr="00064139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DBAED82" w14:textId="77777777" w:rsidR="00064139" w:rsidRDefault="0006413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364B26" w14:textId="77777777" w:rsidR="00064139" w:rsidRDefault="00064139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Внедрение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8EDD01D" w14:textId="77777777" w:rsidR="00064139" w:rsidRDefault="00064139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Стадия внедрения включает в себя написание Руководства пользователя, чтобы обучить пользователя работе с программой, также выявление и последующее исправление, обнаруженных ошибок.</w:t>
            </w:r>
          </w:p>
        </w:tc>
      </w:tr>
    </w:tbl>
    <w:p w14:paraId="1353AB72" w14:textId="77777777" w:rsidR="00064139" w:rsidRDefault="00064139" w:rsidP="00064139">
      <w:pPr>
        <w:pStyle w:val="vguList2"/>
        <w:numPr>
          <w:ilvl w:val="0"/>
          <w:numId w:val="0"/>
        </w:numPr>
        <w:ind w:left="709"/>
      </w:pPr>
    </w:p>
    <w:p w14:paraId="65714E3E" w14:textId="08FA021A" w:rsidR="00064139" w:rsidRPr="00CD7740" w:rsidRDefault="00064139" w:rsidP="00064139">
      <w:pPr>
        <w:pStyle w:val="2"/>
        <w:ind w:firstLine="709"/>
      </w:pPr>
      <w:bookmarkStart w:id="48" w:name="_Toc148025859"/>
      <w:bookmarkStart w:id="49" w:name="_Toc181621360"/>
      <w:r w:rsidRPr="00CD7740">
        <w:lastRenderedPageBreak/>
        <w:t>Этапы разработки</w:t>
      </w:r>
      <w:bookmarkEnd w:id="48"/>
      <w:bookmarkEnd w:id="49"/>
    </w:p>
    <w:p w14:paraId="45AF8C16" w14:textId="77777777" w:rsidR="00900E44" w:rsidRDefault="00900E44" w:rsidP="00900E44">
      <w:pPr>
        <w:ind w:firstLine="709"/>
      </w:pPr>
      <w:r>
        <w:rPr>
          <w:rFonts w:cs="Times New Roman"/>
          <w:szCs w:val="24"/>
        </w:rPr>
        <w:t>Разработка проекта осуществляется через 7 полноценных этапов. Этапы разработки представлены в таблице 3.</w:t>
      </w:r>
    </w:p>
    <w:p w14:paraId="7A9DF205" w14:textId="77777777" w:rsidR="00900E44" w:rsidRDefault="00900E44" w:rsidP="00900E44">
      <w:pPr>
        <w:ind w:firstLine="0"/>
      </w:pPr>
      <w:r>
        <w:t>Таблица 3 – Этапы разработки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46"/>
        <w:gridCol w:w="3276"/>
        <w:gridCol w:w="1685"/>
        <w:gridCol w:w="2372"/>
        <w:gridCol w:w="2016"/>
      </w:tblGrid>
      <w:tr w:rsidR="00900E44" w:rsidRPr="00C442B5" w14:paraId="4AF09CB2" w14:textId="77777777" w:rsidTr="006144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tcW w:w="846" w:type="dxa"/>
          </w:tcPr>
          <w:p w14:paraId="185A9557" w14:textId="77777777" w:rsidR="00900E44" w:rsidRPr="00C442B5" w:rsidRDefault="00900E44" w:rsidP="006144D4">
            <w:pPr>
              <w:ind w:firstLine="0"/>
            </w:pPr>
            <w:r w:rsidRPr="00C442B5">
              <w:t>№ этапа</w:t>
            </w:r>
          </w:p>
        </w:tc>
        <w:tc>
          <w:tcPr>
            <w:tcW w:w="3276" w:type="dxa"/>
          </w:tcPr>
          <w:p w14:paraId="661FF741" w14:textId="77777777" w:rsidR="00900E44" w:rsidRPr="00C442B5" w:rsidRDefault="00900E44" w:rsidP="006144D4">
            <w:pPr>
              <w:ind w:firstLine="33"/>
            </w:pPr>
            <w:r w:rsidRPr="00C442B5">
              <w:t>Наименование этапа</w:t>
            </w:r>
          </w:p>
        </w:tc>
        <w:tc>
          <w:tcPr>
            <w:tcW w:w="1685" w:type="dxa"/>
          </w:tcPr>
          <w:p w14:paraId="735D71D8" w14:textId="77777777" w:rsidR="00900E44" w:rsidRPr="00C442B5" w:rsidRDefault="00900E44" w:rsidP="006144D4">
            <w:pPr>
              <w:ind w:firstLine="0"/>
            </w:pPr>
            <w:r w:rsidRPr="00C442B5">
              <w:t>Длительность</w:t>
            </w:r>
          </w:p>
        </w:tc>
        <w:tc>
          <w:tcPr>
            <w:tcW w:w="2372" w:type="dxa"/>
          </w:tcPr>
          <w:p w14:paraId="62E567A0" w14:textId="77777777" w:rsidR="00900E44" w:rsidRPr="00C442B5" w:rsidRDefault="00900E44" w:rsidP="006144D4">
            <w:pPr>
              <w:ind w:firstLine="0"/>
            </w:pPr>
            <w:r w:rsidRPr="00C442B5">
              <w:t>Состав работ</w:t>
            </w:r>
          </w:p>
        </w:tc>
        <w:tc>
          <w:tcPr>
            <w:tcW w:w="2016" w:type="dxa"/>
          </w:tcPr>
          <w:p w14:paraId="15C53E38" w14:textId="77777777" w:rsidR="00900E44" w:rsidRPr="00C442B5" w:rsidRDefault="00900E44" w:rsidP="006144D4">
            <w:pPr>
              <w:ind w:firstLine="0"/>
            </w:pPr>
            <w:r w:rsidRPr="00C442B5">
              <w:t>Результат</w:t>
            </w:r>
          </w:p>
        </w:tc>
      </w:tr>
      <w:tr w:rsidR="00900E44" w:rsidRPr="00C442B5" w14:paraId="1D6FE671" w14:textId="77777777" w:rsidTr="006144D4">
        <w:tc>
          <w:tcPr>
            <w:tcW w:w="846" w:type="dxa"/>
          </w:tcPr>
          <w:p w14:paraId="0BB834E8" w14:textId="77777777" w:rsidR="00900E44" w:rsidRPr="00C442B5" w:rsidRDefault="00900E44" w:rsidP="006144D4">
            <w:pPr>
              <w:ind w:firstLine="318"/>
            </w:pPr>
            <w:r w:rsidRPr="00C442B5">
              <w:t>1</w:t>
            </w:r>
          </w:p>
        </w:tc>
        <w:tc>
          <w:tcPr>
            <w:tcW w:w="3276" w:type="dxa"/>
          </w:tcPr>
          <w:p w14:paraId="34D24C66" w14:textId="77777777" w:rsidR="00900E44" w:rsidRPr="00C442B5" w:rsidRDefault="00900E44" w:rsidP="006144D4">
            <w:pPr>
              <w:ind w:firstLine="33"/>
            </w:pPr>
            <w:r w:rsidRPr="00C442B5">
              <w:t>Настройка рабочего окружения</w:t>
            </w:r>
          </w:p>
        </w:tc>
        <w:tc>
          <w:tcPr>
            <w:tcW w:w="1685" w:type="dxa"/>
          </w:tcPr>
          <w:p w14:paraId="02C9ADAA" w14:textId="54D84B50" w:rsidR="00900E44" w:rsidRPr="00C442B5" w:rsidRDefault="008D236B" w:rsidP="006144D4">
            <w:pPr>
              <w:ind w:firstLine="0"/>
            </w:pPr>
            <w:r>
              <w:t>1</w:t>
            </w:r>
            <w:r w:rsidR="00900E44" w:rsidRPr="00C442B5">
              <w:t xml:space="preserve"> </w:t>
            </w:r>
            <w:r w:rsidR="00900E44">
              <w:t>день</w:t>
            </w:r>
          </w:p>
        </w:tc>
        <w:tc>
          <w:tcPr>
            <w:tcW w:w="2372" w:type="dxa"/>
          </w:tcPr>
          <w:p w14:paraId="0E18069D" w14:textId="77777777" w:rsidR="00900E44" w:rsidRPr="00C442B5" w:rsidRDefault="00900E44" w:rsidP="006144D4">
            <w:pPr>
              <w:ind w:firstLine="0"/>
            </w:pPr>
            <w:r w:rsidRPr="00C442B5">
              <w:t xml:space="preserve">В ходе работ оборудование должно быть подготовлено к написанию кода </w:t>
            </w:r>
            <w:r>
              <w:t>ИС</w:t>
            </w:r>
          </w:p>
        </w:tc>
        <w:tc>
          <w:tcPr>
            <w:tcW w:w="2016" w:type="dxa"/>
          </w:tcPr>
          <w:p w14:paraId="4AC25CD3" w14:textId="77777777" w:rsidR="00900E44" w:rsidRPr="00C442B5" w:rsidRDefault="00900E44" w:rsidP="006144D4">
            <w:pPr>
              <w:ind w:firstLine="0"/>
            </w:pPr>
            <w:r>
              <w:t>Подготовленное рабочее место</w:t>
            </w:r>
          </w:p>
        </w:tc>
      </w:tr>
      <w:tr w:rsidR="00900E44" w:rsidRPr="00C442B5" w14:paraId="12F83C92" w14:textId="77777777" w:rsidTr="006144D4">
        <w:tc>
          <w:tcPr>
            <w:tcW w:w="846" w:type="dxa"/>
          </w:tcPr>
          <w:p w14:paraId="68E84415" w14:textId="77777777" w:rsidR="00900E44" w:rsidRPr="00C442B5" w:rsidRDefault="00900E44" w:rsidP="006144D4">
            <w:pPr>
              <w:ind w:firstLine="318"/>
            </w:pPr>
            <w:r w:rsidRPr="00C442B5">
              <w:t>2</w:t>
            </w:r>
          </w:p>
        </w:tc>
        <w:tc>
          <w:tcPr>
            <w:tcW w:w="3276" w:type="dxa"/>
          </w:tcPr>
          <w:p w14:paraId="3188BAF6" w14:textId="77777777" w:rsidR="00900E44" w:rsidRPr="00C442B5" w:rsidRDefault="00900E44" w:rsidP="006144D4">
            <w:pPr>
              <w:ind w:firstLine="33"/>
            </w:pPr>
            <w:r w:rsidRPr="00C442B5">
              <w:t>ТЗ</w:t>
            </w:r>
          </w:p>
        </w:tc>
        <w:tc>
          <w:tcPr>
            <w:tcW w:w="1685" w:type="dxa"/>
          </w:tcPr>
          <w:p w14:paraId="65794755" w14:textId="6758B780" w:rsidR="00900E44" w:rsidRPr="00C442B5" w:rsidRDefault="008D236B" w:rsidP="006144D4">
            <w:pPr>
              <w:ind w:firstLine="0"/>
            </w:pPr>
            <w:r>
              <w:t>1</w:t>
            </w:r>
            <w:r w:rsidR="00900E44">
              <w:t xml:space="preserve"> неделя</w:t>
            </w:r>
          </w:p>
        </w:tc>
        <w:tc>
          <w:tcPr>
            <w:tcW w:w="2372" w:type="dxa"/>
          </w:tcPr>
          <w:p w14:paraId="78B26B28" w14:textId="77777777" w:rsidR="00900E44" w:rsidRPr="00C442B5" w:rsidRDefault="00900E44" w:rsidP="006144D4">
            <w:pPr>
              <w:ind w:firstLine="0"/>
            </w:pPr>
            <w:r w:rsidRPr="00C442B5">
              <w:t>При выполнении данного этапа должно быть разработано и утверждено ТЗ</w:t>
            </w:r>
          </w:p>
        </w:tc>
        <w:tc>
          <w:tcPr>
            <w:tcW w:w="2016" w:type="dxa"/>
          </w:tcPr>
          <w:p w14:paraId="6FC5D138" w14:textId="77777777" w:rsidR="00900E44" w:rsidRPr="00C442B5" w:rsidRDefault="00900E44" w:rsidP="006144D4">
            <w:pPr>
              <w:ind w:firstLine="0"/>
            </w:pPr>
            <w:r w:rsidRPr="00C442B5">
              <w:t>Техническое задание</w:t>
            </w:r>
          </w:p>
        </w:tc>
      </w:tr>
      <w:tr w:rsidR="00900E44" w:rsidRPr="00C442B5" w14:paraId="5FC4D693" w14:textId="77777777" w:rsidTr="006144D4">
        <w:tc>
          <w:tcPr>
            <w:tcW w:w="846" w:type="dxa"/>
          </w:tcPr>
          <w:p w14:paraId="58385DD1" w14:textId="77777777" w:rsidR="00900E44" w:rsidRPr="00C442B5" w:rsidRDefault="00900E44" w:rsidP="006144D4">
            <w:pPr>
              <w:ind w:firstLine="318"/>
            </w:pPr>
            <w:r w:rsidRPr="00C442B5">
              <w:t>3</w:t>
            </w:r>
          </w:p>
        </w:tc>
        <w:tc>
          <w:tcPr>
            <w:tcW w:w="3276" w:type="dxa"/>
          </w:tcPr>
          <w:p w14:paraId="0573FE49" w14:textId="77777777" w:rsidR="00900E44" w:rsidRPr="00C442B5" w:rsidRDefault="00900E44" w:rsidP="006144D4">
            <w:pPr>
              <w:ind w:firstLine="33"/>
            </w:pPr>
            <w:r w:rsidRPr="00C442B5">
              <w:t>Проектирование</w:t>
            </w:r>
          </w:p>
        </w:tc>
        <w:tc>
          <w:tcPr>
            <w:tcW w:w="1685" w:type="dxa"/>
          </w:tcPr>
          <w:p w14:paraId="4DEEE473" w14:textId="6489E872" w:rsidR="00900E44" w:rsidRPr="00C442B5" w:rsidRDefault="008D236B" w:rsidP="006144D4">
            <w:pPr>
              <w:ind w:firstLine="0"/>
            </w:pPr>
            <w:r>
              <w:t>2</w:t>
            </w:r>
            <w:r w:rsidR="00900E44" w:rsidRPr="00C442B5">
              <w:t xml:space="preserve"> недели</w:t>
            </w:r>
          </w:p>
        </w:tc>
        <w:tc>
          <w:tcPr>
            <w:tcW w:w="2372" w:type="dxa"/>
          </w:tcPr>
          <w:p w14:paraId="60BEF6E1" w14:textId="77777777" w:rsidR="00900E44" w:rsidRPr="00C442B5" w:rsidRDefault="00900E44" w:rsidP="006144D4">
            <w:pPr>
              <w:ind w:firstLine="0"/>
            </w:pPr>
            <w:r w:rsidRPr="00C442B5">
              <w:t>В ходе работ должна быть разработана и утверждена структура программного обеспечения</w:t>
            </w:r>
          </w:p>
        </w:tc>
        <w:tc>
          <w:tcPr>
            <w:tcW w:w="2016" w:type="dxa"/>
          </w:tcPr>
          <w:p w14:paraId="1911ED2F" w14:textId="77777777" w:rsidR="00900E44" w:rsidRPr="00C442B5" w:rsidRDefault="00900E44" w:rsidP="006144D4">
            <w:pPr>
              <w:ind w:firstLine="0"/>
            </w:pPr>
            <w:r w:rsidRPr="00C442B5">
              <w:t>Акт выполненных работ</w:t>
            </w:r>
          </w:p>
        </w:tc>
      </w:tr>
      <w:tr w:rsidR="00900E44" w:rsidRPr="00C442B5" w14:paraId="0D61E303" w14:textId="77777777" w:rsidTr="006144D4">
        <w:tc>
          <w:tcPr>
            <w:tcW w:w="846" w:type="dxa"/>
          </w:tcPr>
          <w:p w14:paraId="1D68AF94" w14:textId="77777777" w:rsidR="00900E44" w:rsidRPr="00C442B5" w:rsidRDefault="00900E44" w:rsidP="006144D4">
            <w:pPr>
              <w:ind w:firstLine="318"/>
              <w:rPr>
                <w:lang w:val="en-US"/>
              </w:rPr>
            </w:pPr>
            <w:r w:rsidRPr="00C442B5">
              <w:rPr>
                <w:lang w:val="en-US"/>
              </w:rPr>
              <w:t>4</w:t>
            </w:r>
          </w:p>
        </w:tc>
        <w:tc>
          <w:tcPr>
            <w:tcW w:w="3276" w:type="dxa"/>
          </w:tcPr>
          <w:p w14:paraId="54248300" w14:textId="77777777" w:rsidR="00900E44" w:rsidRPr="00C442B5" w:rsidRDefault="00900E44" w:rsidP="006144D4">
            <w:pPr>
              <w:ind w:firstLine="33"/>
            </w:pPr>
            <w:r w:rsidRPr="00C442B5">
              <w:t>Написание кода программного обеспечения</w:t>
            </w:r>
          </w:p>
        </w:tc>
        <w:tc>
          <w:tcPr>
            <w:tcW w:w="1685" w:type="dxa"/>
          </w:tcPr>
          <w:p w14:paraId="17C286B9" w14:textId="66D6977A" w:rsidR="00900E44" w:rsidRPr="00C442B5" w:rsidRDefault="008D236B" w:rsidP="006144D4">
            <w:pPr>
              <w:ind w:firstLine="0"/>
            </w:pPr>
            <w:r>
              <w:t xml:space="preserve">1,5 </w:t>
            </w:r>
            <w:r w:rsidR="00900E44" w:rsidRPr="00C442B5">
              <w:t>месяц</w:t>
            </w:r>
            <w:r w:rsidR="00900E44">
              <w:t>а</w:t>
            </w:r>
          </w:p>
        </w:tc>
        <w:tc>
          <w:tcPr>
            <w:tcW w:w="2372" w:type="dxa"/>
          </w:tcPr>
          <w:p w14:paraId="1CB71404" w14:textId="77777777" w:rsidR="00900E44" w:rsidRPr="00C442B5" w:rsidRDefault="00900E44" w:rsidP="006144D4">
            <w:pPr>
              <w:ind w:firstLine="0"/>
            </w:pPr>
            <w:r w:rsidRPr="00C442B5">
              <w:t>В ходе работ должен быть написан код программы, который отвечает требованиям, поставленным в техническом задании</w:t>
            </w:r>
          </w:p>
        </w:tc>
        <w:tc>
          <w:tcPr>
            <w:tcW w:w="2016" w:type="dxa"/>
          </w:tcPr>
          <w:p w14:paraId="3687A8C2" w14:textId="77777777" w:rsidR="00900E44" w:rsidRPr="00C442B5" w:rsidRDefault="00900E44" w:rsidP="006144D4">
            <w:pPr>
              <w:ind w:firstLine="0"/>
            </w:pPr>
            <w:r w:rsidRPr="00C442B5">
              <w:t>Акт выполненных работ; программное обеспечение</w:t>
            </w:r>
          </w:p>
        </w:tc>
      </w:tr>
      <w:tr w:rsidR="00900E44" w:rsidRPr="00C442B5" w14:paraId="01D9F0E3" w14:textId="77777777" w:rsidTr="006144D4">
        <w:tc>
          <w:tcPr>
            <w:tcW w:w="846" w:type="dxa"/>
          </w:tcPr>
          <w:p w14:paraId="7F4E96F8" w14:textId="77777777" w:rsidR="00900E44" w:rsidRPr="00C442B5" w:rsidRDefault="00900E44" w:rsidP="006144D4">
            <w:pPr>
              <w:ind w:firstLine="318"/>
              <w:rPr>
                <w:lang w:val="en-US"/>
              </w:rPr>
            </w:pPr>
            <w:r w:rsidRPr="00C442B5">
              <w:rPr>
                <w:lang w:val="en-US"/>
              </w:rPr>
              <w:t>5</w:t>
            </w:r>
          </w:p>
        </w:tc>
        <w:tc>
          <w:tcPr>
            <w:tcW w:w="3276" w:type="dxa"/>
          </w:tcPr>
          <w:p w14:paraId="0502A0BB" w14:textId="77777777" w:rsidR="00900E44" w:rsidRPr="00C442B5" w:rsidRDefault="00900E44" w:rsidP="006144D4">
            <w:pPr>
              <w:ind w:firstLine="33"/>
            </w:pPr>
            <w:r w:rsidRPr="00C442B5">
              <w:t>Тестирование программы</w:t>
            </w:r>
          </w:p>
        </w:tc>
        <w:tc>
          <w:tcPr>
            <w:tcW w:w="1685" w:type="dxa"/>
          </w:tcPr>
          <w:p w14:paraId="50DCEA7E" w14:textId="6F08DEA4" w:rsidR="00900E44" w:rsidRPr="00C442B5" w:rsidRDefault="008D236B" w:rsidP="006144D4">
            <w:pPr>
              <w:ind w:firstLine="0"/>
            </w:pPr>
            <w:r>
              <w:t>2</w:t>
            </w:r>
            <w:r w:rsidR="00900E44" w:rsidRPr="00C442B5">
              <w:t xml:space="preserve"> недели</w:t>
            </w:r>
          </w:p>
        </w:tc>
        <w:tc>
          <w:tcPr>
            <w:tcW w:w="2372" w:type="dxa"/>
          </w:tcPr>
          <w:p w14:paraId="461CC554" w14:textId="77777777" w:rsidR="00900E44" w:rsidRPr="00C442B5" w:rsidRDefault="00900E44" w:rsidP="006144D4">
            <w:pPr>
              <w:ind w:firstLine="0"/>
            </w:pPr>
            <w:r w:rsidRPr="00C442B5">
              <w:t xml:space="preserve">Программное обеспечение должно быть протестировано на </w:t>
            </w:r>
            <w:r w:rsidRPr="00C442B5">
              <w:lastRenderedPageBreak/>
              <w:t xml:space="preserve">основе методики </w:t>
            </w:r>
            <w:r>
              <w:t>испытаний</w:t>
            </w:r>
          </w:p>
        </w:tc>
        <w:tc>
          <w:tcPr>
            <w:tcW w:w="2016" w:type="dxa"/>
          </w:tcPr>
          <w:p w14:paraId="58CB1463" w14:textId="77777777" w:rsidR="00900E44" w:rsidRPr="00C442B5" w:rsidRDefault="00900E44" w:rsidP="006144D4">
            <w:pPr>
              <w:ind w:firstLine="0"/>
            </w:pPr>
            <w:r w:rsidRPr="00C442B5">
              <w:lastRenderedPageBreak/>
              <w:t xml:space="preserve">Акт выполненных работ; список недоработок и </w:t>
            </w:r>
            <w:r w:rsidRPr="00C442B5">
              <w:lastRenderedPageBreak/>
              <w:t>ошибок в работе программного обеспечения</w:t>
            </w:r>
          </w:p>
        </w:tc>
      </w:tr>
      <w:tr w:rsidR="00900E44" w:rsidRPr="00C442B5" w14:paraId="2B8CAD96" w14:textId="77777777" w:rsidTr="006144D4">
        <w:tc>
          <w:tcPr>
            <w:tcW w:w="846" w:type="dxa"/>
          </w:tcPr>
          <w:p w14:paraId="20FADC8E" w14:textId="77777777" w:rsidR="00900E44" w:rsidRPr="00C442B5" w:rsidRDefault="00900E44" w:rsidP="006144D4">
            <w:pPr>
              <w:ind w:firstLine="318"/>
              <w:rPr>
                <w:lang w:val="en-US"/>
              </w:rPr>
            </w:pPr>
            <w:r w:rsidRPr="00C442B5">
              <w:rPr>
                <w:lang w:val="en-US"/>
              </w:rPr>
              <w:t>6</w:t>
            </w:r>
          </w:p>
        </w:tc>
        <w:tc>
          <w:tcPr>
            <w:tcW w:w="3276" w:type="dxa"/>
          </w:tcPr>
          <w:p w14:paraId="52EBEDE2" w14:textId="77777777" w:rsidR="00900E44" w:rsidRPr="00C442B5" w:rsidRDefault="00900E44" w:rsidP="006144D4">
            <w:pPr>
              <w:ind w:firstLine="33"/>
            </w:pPr>
            <w:r w:rsidRPr="00C442B5">
              <w:t>Доработка программы</w:t>
            </w:r>
          </w:p>
        </w:tc>
        <w:tc>
          <w:tcPr>
            <w:tcW w:w="1685" w:type="dxa"/>
          </w:tcPr>
          <w:p w14:paraId="4011CDB8" w14:textId="67DB7B43" w:rsidR="00900E44" w:rsidRPr="00C442B5" w:rsidRDefault="008D236B" w:rsidP="006144D4">
            <w:pPr>
              <w:ind w:firstLine="0"/>
            </w:pPr>
            <w:r>
              <w:t>2</w:t>
            </w:r>
            <w:r w:rsidR="00900E44" w:rsidRPr="00C442B5">
              <w:t xml:space="preserve"> недели</w:t>
            </w:r>
          </w:p>
        </w:tc>
        <w:tc>
          <w:tcPr>
            <w:tcW w:w="2372" w:type="dxa"/>
          </w:tcPr>
          <w:p w14:paraId="060DE4CA" w14:textId="77777777" w:rsidR="00900E44" w:rsidRPr="00C442B5" w:rsidRDefault="00900E44" w:rsidP="006144D4">
            <w:pPr>
              <w:ind w:firstLine="0"/>
            </w:pPr>
            <w:r w:rsidRPr="00C442B5">
              <w:t>Цель данного этапа заключается в исправлении недочетов, обнаруженных на прошлом этапе</w:t>
            </w:r>
          </w:p>
        </w:tc>
        <w:tc>
          <w:tcPr>
            <w:tcW w:w="2016" w:type="dxa"/>
          </w:tcPr>
          <w:p w14:paraId="5E0EBDCC" w14:textId="356EF159" w:rsidR="00900E44" w:rsidRPr="00C442B5" w:rsidRDefault="00900E44" w:rsidP="006144D4">
            <w:pPr>
              <w:ind w:firstLine="0"/>
            </w:pPr>
            <w:r w:rsidRPr="00C442B5">
              <w:t>Акт выполненных работ</w:t>
            </w:r>
          </w:p>
          <w:p w14:paraId="76941F96" w14:textId="77777777" w:rsidR="00900E44" w:rsidRPr="00C442B5" w:rsidRDefault="00900E44" w:rsidP="006144D4">
            <w:pPr>
              <w:ind w:firstLine="0"/>
            </w:pPr>
          </w:p>
        </w:tc>
      </w:tr>
      <w:tr w:rsidR="00900E44" w:rsidRPr="00C442B5" w14:paraId="4DBECD7F" w14:textId="77777777" w:rsidTr="006144D4">
        <w:tc>
          <w:tcPr>
            <w:tcW w:w="846" w:type="dxa"/>
          </w:tcPr>
          <w:p w14:paraId="4EEC2324" w14:textId="77777777" w:rsidR="00900E44" w:rsidRPr="00C442B5" w:rsidRDefault="00900E44" w:rsidP="006144D4">
            <w:pPr>
              <w:ind w:firstLine="318"/>
              <w:rPr>
                <w:lang w:val="en-US"/>
              </w:rPr>
            </w:pPr>
            <w:r w:rsidRPr="00C442B5">
              <w:rPr>
                <w:lang w:val="en-US"/>
              </w:rPr>
              <w:t>7</w:t>
            </w:r>
          </w:p>
        </w:tc>
        <w:tc>
          <w:tcPr>
            <w:tcW w:w="3276" w:type="dxa"/>
          </w:tcPr>
          <w:p w14:paraId="540CF923" w14:textId="77777777" w:rsidR="00900E44" w:rsidRPr="00C442B5" w:rsidRDefault="00900E44" w:rsidP="006144D4">
            <w:pPr>
              <w:ind w:firstLine="33"/>
            </w:pPr>
            <w:r w:rsidRPr="00C442B5">
              <w:t>Подготовка эксплуатационной документации</w:t>
            </w:r>
          </w:p>
        </w:tc>
        <w:tc>
          <w:tcPr>
            <w:tcW w:w="1685" w:type="dxa"/>
          </w:tcPr>
          <w:p w14:paraId="10BEA47C" w14:textId="0F1C2EFE" w:rsidR="00900E44" w:rsidRPr="00C442B5" w:rsidRDefault="008D236B" w:rsidP="006144D4">
            <w:pPr>
              <w:ind w:firstLine="0"/>
            </w:pPr>
            <w:r>
              <w:t xml:space="preserve">1 </w:t>
            </w:r>
            <w:r w:rsidR="00900E44" w:rsidRPr="00C442B5">
              <w:t>неде</w:t>
            </w:r>
            <w:r w:rsidR="00900E44">
              <w:t>ля</w:t>
            </w:r>
          </w:p>
        </w:tc>
        <w:tc>
          <w:tcPr>
            <w:tcW w:w="2372" w:type="dxa"/>
          </w:tcPr>
          <w:p w14:paraId="7CB8EAAE" w14:textId="77777777" w:rsidR="00900E44" w:rsidRPr="00C442B5" w:rsidRDefault="00900E44" w:rsidP="006144D4">
            <w:pPr>
              <w:ind w:firstLine="0"/>
            </w:pPr>
            <w:r w:rsidRPr="00C442B5">
              <w:t>Должно быть написано руководство пользователя</w:t>
            </w:r>
          </w:p>
        </w:tc>
        <w:tc>
          <w:tcPr>
            <w:tcW w:w="2016" w:type="dxa"/>
          </w:tcPr>
          <w:p w14:paraId="5D1019E8" w14:textId="6AA0C9E9" w:rsidR="00900E44" w:rsidRPr="00C442B5" w:rsidRDefault="00011C87" w:rsidP="006144D4">
            <w:pPr>
              <w:ind w:firstLine="0"/>
            </w:pPr>
            <w:r>
              <w:t>Готовый проект</w:t>
            </w:r>
          </w:p>
        </w:tc>
      </w:tr>
    </w:tbl>
    <w:p w14:paraId="2BDE506A" w14:textId="77777777" w:rsidR="00900E44" w:rsidRDefault="00900E44" w:rsidP="00900E44"/>
    <w:p w14:paraId="0ABFACBB" w14:textId="77777777" w:rsidR="00900E44" w:rsidRDefault="00900E44" w:rsidP="00900E44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76523A94" w14:textId="77777777" w:rsidR="00900E44" w:rsidRDefault="00900E44" w:rsidP="00900E44">
      <w:pPr>
        <w:pStyle w:val="1"/>
      </w:pPr>
      <w:bookmarkStart w:id="50" w:name="_Toc147068501"/>
      <w:bookmarkStart w:id="51" w:name="_Toc181621361"/>
      <w:r>
        <w:lastRenderedPageBreak/>
        <w:t>Требования к документации</w:t>
      </w:r>
      <w:bookmarkEnd w:id="50"/>
      <w:bookmarkEnd w:id="51"/>
    </w:p>
    <w:p w14:paraId="4B9E25E4" w14:textId="04B374A1" w:rsidR="00900E44" w:rsidRDefault="00900E44" w:rsidP="00900E44">
      <w:r>
        <w:t>Ниже представлены требования к документации на определ</w:t>
      </w:r>
      <w:r w:rsidR="008D236B">
        <w:t>е</w:t>
      </w:r>
      <w:r>
        <w:t>нном этапе:</w:t>
      </w:r>
    </w:p>
    <w:p w14:paraId="0D208BD9" w14:textId="77777777" w:rsidR="00900E44" w:rsidRDefault="00900E44" w:rsidP="00900E44">
      <w:pPr>
        <w:pStyle w:val="a0"/>
        <w:numPr>
          <w:ilvl w:val="0"/>
          <w:numId w:val="29"/>
        </w:numPr>
      </w:pPr>
      <w:r>
        <w:t>На первом этапе требований к документации не предъявляются.</w:t>
      </w:r>
    </w:p>
    <w:p w14:paraId="34A1CC83" w14:textId="77777777" w:rsidR="00900E44" w:rsidRDefault="00900E44" w:rsidP="00900E44">
      <w:pPr>
        <w:pStyle w:val="a0"/>
        <w:numPr>
          <w:ilvl w:val="0"/>
          <w:numId w:val="29"/>
        </w:numPr>
      </w:pPr>
      <w:r>
        <w:t>На втором этапе должно быть разработано ТЗ.</w:t>
      </w:r>
    </w:p>
    <w:p w14:paraId="3E2F9EC6" w14:textId="77777777" w:rsidR="00900E44" w:rsidRDefault="00900E44" w:rsidP="00900E44">
      <w:pPr>
        <w:pStyle w:val="a0"/>
        <w:numPr>
          <w:ilvl w:val="0"/>
          <w:numId w:val="29"/>
        </w:numPr>
      </w:pPr>
      <w:r>
        <w:t>На третьем, четвёртом, пятом и шестом этапах требований к документации не предъявляются.</w:t>
      </w:r>
    </w:p>
    <w:p w14:paraId="24053187" w14:textId="55890A55" w:rsidR="00900E44" w:rsidRDefault="00900E44" w:rsidP="00770CB4">
      <w:pPr>
        <w:pStyle w:val="a0"/>
        <w:numPr>
          <w:ilvl w:val="0"/>
          <w:numId w:val="29"/>
        </w:numPr>
      </w:pPr>
      <w:r>
        <w:t xml:space="preserve">На седьмом этапе должны быть </w:t>
      </w:r>
      <w:r w:rsidR="00011C87">
        <w:t>разработан проект по настоящей работе.</w:t>
      </w:r>
    </w:p>
    <w:p w14:paraId="7649D49E" w14:textId="77777777" w:rsidR="00900E44" w:rsidRDefault="00900E44" w:rsidP="00900E44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096EA3AB" w14:textId="77777777" w:rsidR="00900E44" w:rsidRDefault="00900E44" w:rsidP="00900E44">
      <w:pPr>
        <w:pStyle w:val="1"/>
      </w:pPr>
      <w:bookmarkStart w:id="52" w:name="_Toc147068502"/>
      <w:bookmarkStart w:id="53" w:name="_Toc181621362"/>
      <w:r>
        <w:lastRenderedPageBreak/>
        <w:t>Порядок контроля и приемки</w:t>
      </w:r>
      <w:bookmarkEnd w:id="52"/>
      <w:bookmarkEnd w:id="53"/>
    </w:p>
    <w:p w14:paraId="74898ABE" w14:textId="77777777" w:rsidR="00900E44" w:rsidRDefault="00900E44" w:rsidP="00900E44">
      <w:pPr>
        <w:pStyle w:val="2"/>
      </w:pPr>
      <w:bookmarkStart w:id="54" w:name="_Toc147068503"/>
      <w:bookmarkStart w:id="55" w:name="_Toc181621363"/>
      <w:r>
        <w:t>Виды испытаний</w:t>
      </w:r>
      <w:bookmarkEnd w:id="54"/>
      <w:bookmarkEnd w:id="55"/>
    </w:p>
    <w:p w14:paraId="64BABC0A" w14:textId="77777777" w:rsidR="00011C87" w:rsidRPr="001065F6" w:rsidRDefault="00011C87" w:rsidP="00011C87">
      <w:pPr>
        <w:spacing w:before="100" w:beforeAutospacing="1"/>
        <w:rPr>
          <w:rFonts w:cs="Times New Roman"/>
        </w:rPr>
      </w:pPr>
      <w:r w:rsidRPr="17A9276D">
        <w:rPr>
          <w:rFonts w:cs="Times New Roman"/>
        </w:rPr>
        <w:t>Во время испытаний проверить работу программы по следующим позициям:</w:t>
      </w:r>
    </w:p>
    <w:p w14:paraId="6ACCB37B" w14:textId="77777777" w:rsidR="00011C87" w:rsidRPr="001065F6" w:rsidRDefault="00011C87" w:rsidP="00011C87">
      <w:pPr>
        <w:pStyle w:val="a0"/>
        <w:ind w:left="1571" w:hanging="360"/>
        <w:rPr>
          <w:rFonts w:cs="Times New Roman"/>
          <w:szCs w:val="24"/>
        </w:rPr>
      </w:pPr>
      <w:r>
        <w:rPr>
          <w:rFonts w:cs="Times New Roman"/>
          <w:szCs w:val="24"/>
        </w:rPr>
        <w:t>н</w:t>
      </w:r>
      <w:r w:rsidRPr="001065F6">
        <w:rPr>
          <w:rFonts w:cs="Times New Roman"/>
          <w:szCs w:val="24"/>
        </w:rPr>
        <w:t>абор функциональных тестов</w:t>
      </w:r>
      <w:r>
        <w:rPr>
          <w:rFonts w:cs="Times New Roman"/>
          <w:szCs w:val="24"/>
        </w:rPr>
        <w:t>;</w:t>
      </w:r>
    </w:p>
    <w:p w14:paraId="4A0E6C72" w14:textId="77777777" w:rsidR="00011C87" w:rsidRPr="001065F6" w:rsidRDefault="00011C87" w:rsidP="00011C87">
      <w:pPr>
        <w:pStyle w:val="a0"/>
        <w:ind w:left="1571" w:hanging="360"/>
        <w:rPr>
          <w:rFonts w:cs="Times New Roman"/>
          <w:szCs w:val="24"/>
        </w:rPr>
      </w:pPr>
      <w:r>
        <w:rPr>
          <w:rFonts w:cs="Times New Roman"/>
          <w:szCs w:val="24"/>
        </w:rPr>
        <w:t>к</w:t>
      </w:r>
      <w:r w:rsidRPr="001065F6">
        <w:rPr>
          <w:rFonts w:cs="Times New Roman"/>
          <w:szCs w:val="24"/>
        </w:rPr>
        <w:t>орректное функционирование заданных в техническом задании функций</w:t>
      </w:r>
      <w:r>
        <w:rPr>
          <w:rFonts w:cs="Times New Roman"/>
          <w:szCs w:val="24"/>
        </w:rPr>
        <w:t>;</w:t>
      </w:r>
    </w:p>
    <w:p w14:paraId="26632782" w14:textId="77777777" w:rsidR="00011C87" w:rsidRDefault="00011C87" w:rsidP="00011C87">
      <w:pPr>
        <w:pStyle w:val="a0"/>
        <w:ind w:left="1571" w:hanging="360"/>
        <w:rPr>
          <w:rFonts w:cs="Times New Roman"/>
          <w:szCs w:val="24"/>
        </w:rPr>
      </w:pPr>
      <w:r>
        <w:rPr>
          <w:rFonts w:cs="Times New Roman"/>
          <w:szCs w:val="24"/>
        </w:rPr>
        <w:t>в</w:t>
      </w:r>
      <w:r w:rsidRPr="001065F6">
        <w:rPr>
          <w:rFonts w:cs="Times New Roman"/>
          <w:szCs w:val="24"/>
        </w:rPr>
        <w:t>озможность функционирования на ЭВМ с указанными минимальными системными требованиями</w:t>
      </w:r>
      <w:r>
        <w:rPr>
          <w:rFonts w:cs="Times New Roman"/>
          <w:szCs w:val="24"/>
        </w:rPr>
        <w:t>;</w:t>
      </w:r>
    </w:p>
    <w:p w14:paraId="44EF74C0" w14:textId="77777777" w:rsidR="00011C87" w:rsidRDefault="00011C87" w:rsidP="00011C87">
      <w:pPr>
        <w:pStyle w:val="2"/>
      </w:pPr>
      <w:bookmarkStart w:id="56" w:name="_Toc178865669"/>
      <w:bookmarkStart w:id="57" w:name="_Toc181621364"/>
      <w:r>
        <w:t>Общие требования</w:t>
      </w:r>
      <w:bookmarkEnd w:id="56"/>
      <w:bookmarkEnd w:id="57"/>
    </w:p>
    <w:p w14:paraId="315ED161" w14:textId="77777777" w:rsidR="00011C87" w:rsidRPr="001237B1" w:rsidRDefault="00011C87" w:rsidP="00011C87">
      <w:pPr>
        <w:rPr>
          <w:rStyle w:val="normaltextrun"/>
          <w:color w:val="000000" w:themeColor="text1"/>
        </w:rPr>
      </w:pPr>
      <w:r w:rsidRPr="001237B1">
        <w:rPr>
          <w:rStyle w:val="normaltextrun"/>
          <w:color w:val="000000" w:themeColor="text1"/>
        </w:rPr>
        <w:t>Испытания проводятся согласно Программе и Методике Испытаний комиссией, включающей представителей заказчика:</w:t>
      </w:r>
    </w:p>
    <w:p w14:paraId="1D9331BC" w14:textId="77777777" w:rsidR="00011C87" w:rsidRDefault="00011C87" w:rsidP="00011C87">
      <w:pPr>
        <w:pStyle w:val="a0"/>
      </w:pPr>
      <w:r w:rsidRPr="00605E3C">
        <w:t>руководитель</w:t>
      </w:r>
      <w:r>
        <w:t xml:space="preserve"> образовательной программы, Сергеева Е. Г.</w:t>
      </w:r>
    </w:p>
    <w:p w14:paraId="32E7B551" w14:textId="77777777" w:rsidR="00011C87" w:rsidRPr="00605E3C" w:rsidRDefault="00011C87" w:rsidP="00011C87">
      <w:pPr>
        <w:pStyle w:val="a0"/>
      </w:pPr>
      <w:r>
        <w:t xml:space="preserve">руководитель учебной практики, </w:t>
      </w:r>
      <w:proofErr w:type="spellStart"/>
      <w:r>
        <w:t>Долженкова</w:t>
      </w:r>
      <w:proofErr w:type="spellEnd"/>
      <w:r>
        <w:t xml:space="preserve"> М.Л. </w:t>
      </w:r>
    </w:p>
    <w:p w14:paraId="03CE5ABF" w14:textId="360069A6" w:rsidR="00011C87" w:rsidRDefault="00011C87" w:rsidP="00011C87">
      <w:pPr>
        <w:rPr>
          <w:rStyle w:val="normaltextrun"/>
          <w:color w:val="000000" w:themeColor="text1"/>
        </w:rPr>
      </w:pPr>
      <w:r w:rsidRPr="001237B1">
        <w:rPr>
          <w:rStyle w:val="normaltextrun"/>
          <w:color w:val="000000" w:themeColor="text1"/>
        </w:rPr>
        <w:t xml:space="preserve">Комиссии должны быть предъявлены эксплуатационные документы, </w:t>
      </w:r>
      <w:r>
        <w:rPr>
          <w:rStyle w:val="normaltextrun"/>
          <w:color w:val="000000" w:themeColor="text1"/>
          <w:lang w:val="en-US"/>
        </w:rPr>
        <w:t>MVP</w:t>
      </w:r>
      <w:r>
        <w:rPr>
          <w:rStyle w:val="normaltextrun"/>
          <w:color w:val="000000" w:themeColor="text1"/>
        </w:rPr>
        <w:t xml:space="preserve"> ИС</w:t>
      </w:r>
      <w:r w:rsidRPr="001237B1">
        <w:rPr>
          <w:rStyle w:val="normaltextrun"/>
          <w:color w:val="000000" w:themeColor="text1"/>
        </w:rPr>
        <w:t xml:space="preserve"> и доклад. Оценка результатов осуществляется комиссией коллегиально.</w:t>
      </w:r>
    </w:p>
    <w:sectPr w:rsidR="00011C87" w:rsidSect="00D2756B">
      <w:headerReference w:type="default" r:id="rId18"/>
      <w:pgSz w:w="11906" w:h="16838"/>
      <w:pgMar w:top="1134" w:right="567" w:bottom="1134" w:left="1134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5B3913" w14:textId="77777777" w:rsidR="004C3711" w:rsidRDefault="004C3711">
      <w:pPr>
        <w:spacing w:before="0" w:line="240" w:lineRule="auto"/>
      </w:pPr>
      <w:r>
        <w:separator/>
      </w:r>
    </w:p>
  </w:endnote>
  <w:endnote w:type="continuationSeparator" w:id="0">
    <w:p w14:paraId="4049A2E7" w14:textId="77777777" w:rsidR="004C3711" w:rsidRDefault="004C3711">
      <w:pPr>
        <w:spacing w:before="0" w:line="240" w:lineRule="auto"/>
      </w:pPr>
      <w:r>
        <w:continuationSeparator/>
      </w:r>
    </w:p>
  </w:endnote>
  <w:endnote w:type="continuationNotice" w:id="1">
    <w:p w14:paraId="3C2BA943" w14:textId="77777777" w:rsidR="004C3711" w:rsidRDefault="004C3711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oto Sans Symbols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BF20F5" w14:textId="77777777" w:rsidR="004C3711" w:rsidRDefault="004C3711" w:rsidP="00990EAC">
      <w:pPr>
        <w:spacing w:before="0" w:line="240" w:lineRule="auto"/>
      </w:pPr>
      <w:r>
        <w:separator/>
      </w:r>
    </w:p>
  </w:footnote>
  <w:footnote w:type="continuationSeparator" w:id="0">
    <w:p w14:paraId="28EE4F46" w14:textId="77777777" w:rsidR="004C3711" w:rsidRDefault="004C3711" w:rsidP="00990EAC">
      <w:pPr>
        <w:spacing w:before="0" w:line="240" w:lineRule="auto"/>
      </w:pPr>
      <w:r>
        <w:continuationSeparator/>
      </w:r>
    </w:p>
  </w:footnote>
  <w:footnote w:type="continuationNotice" w:id="1">
    <w:p w14:paraId="6B5E4818" w14:textId="77777777" w:rsidR="004C3711" w:rsidRDefault="004C3711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6B065" w14:textId="54B7B2D9" w:rsidR="0023221D" w:rsidRPr="00C17A21" w:rsidRDefault="0023221D" w:rsidP="00990EAC">
    <w:pPr>
      <w:pStyle w:val="ad"/>
      <w:ind w:firstLine="0"/>
      <w:jc w:val="center"/>
      <w:rPr>
        <w:rStyle w:val="af1"/>
        <w:lang w:val="en-US"/>
      </w:rPr>
    </w:pPr>
    <w:r w:rsidRPr="00C17A21">
      <w:rPr>
        <w:rStyle w:val="af1"/>
      </w:rPr>
      <w:fldChar w:fldCharType="begin"/>
    </w:r>
    <w:r w:rsidRPr="00C17A21">
      <w:rPr>
        <w:rStyle w:val="af1"/>
      </w:rPr>
      <w:instrText xml:space="preserve"> PAGE </w:instrText>
    </w:r>
    <w:r w:rsidRPr="00C17A21">
      <w:rPr>
        <w:rStyle w:val="af1"/>
      </w:rPr>
      <w:fldChar w:fldCharType="separate"/>
    </w:r>
    <w:r w:rsidR="00D065A6">
      <w:rPr>
        <w:rStyle w:val="af1"/>
        <w:noProof/>
      </w:rPr>
      <w:t>3</w:t>
    </w:r>
    <w:r w:rsidRPr="00C17A21">
      <w:rPr>
        <w:rStyle w:val="af1"/>
      </w:rPr>
      <w:fldChar w:fldCharType="end"/>
    </w:r>
  </w:p>
  <w:p w14:paraId="0AA9F560" w14:textId="77777777" w:rsidR="0023221D" w:rsidRPr="008E27BF" w:rsidRDefault="0023221D" w:rsidP="00990EAC">
    <w:pPr>
      <w:pStyle w:val="ad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C7602320"/>
    <w:lvl w:ilvl="0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</w:abstractNum>
  <w:abstractNum w:abstractNumId="1" w15:restartNumberingAfterBreak="0">
    <w:nsid w:val="00F02FB1"/>
    <w:multiLevelType w:val="hybridMultilevel"/>
    <w:tmpl w:val="96104700"/>
    <w:lvl w:ilvl="0" w:tplc="35E4DE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801009"/>
    <w:multiLevelType w:val="hybridMultilevel"/>
    <w:tmpl w:val="A1EA3832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7CF1794"/>
    <w:multiLevelType w:val="hybridMultilevel"/>
    <w:tmpl w:val="900CA43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871607E"/>
    <w:multiLevelType w:val="hybridMultilevel"/>
    <w:tmpl w:val="293071C2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9E7744A"/>
    <w:multiLevelType w:val="hybridMultilevel"/>
    <w:tmpl w:val="ABE4C416"/>
    <w:lvl w:ilvl="0" w:tplc="D4660364">
      <w:start w:val="1"/>
      <w:numFmt w:val="decimal"/>
      <w:pStyle w:val="vguNumber"/>
      <w:lvlText w:val="%1)"/>
      <w:lvlJc w:val="left"/>
      <w:pPr>
        <w:ind w:left="1211" w:hanging="360"/>
      </w:p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1AD47E7A"/>
    <w:multiLevelType w:val="multilevel"/>
    <w:tmpl w:val="FEE09C12"/>
    <w:lvl w:ilvl="0">
      <w:start w:val="1"/>
      <w:numFmt w:val="decimal"/>
      <w:pStyle w:val="1"/>
      <w:lvlText w:val="%1"/>
      <w:lvlJc w:val="left"/>
      <w:pPr>
        <w:ind w:left="432" w:hanging="432"/>
      </w:pPr>
      <w:rPr>
        <w:sz w:val="24"/>
        <w:szCs w:val="36"/>
      </w:r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4"/>
        <w:szCs w:val="3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B3B4DFE"/>
    <w:multiLevelType w:val="multilevel"/>
    <w:tmpl w:val="7ECAA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4743C8"/>
    <w:multiLevelType w:val="hybridMultilevel"/>
    <w:tmpl w:val="136EB22A"/>
    <w:lvl w:ilvl="0" w:tplc="1270CE0C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7F2F14"/>
    <w:multiLevelType w:val="hybridMultilevel"/>
    <w:tmpl w:val="805A6D4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81C6776"/>
    <w:multiLevelType w:val="multilevel"/>
    <w:tmpl w:val="C9206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7817A2"/>
    <w:multiLevelType w:val="hybridMultilevel"/>
    <w:tmpl w:val="8F5C3EF8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9B8A93A"/>
    <w:multiLevelType w:val="hybridMultilevel"/>
    <w:tmpl w:val="B33A2EBC"/>
    <w:lvl w:ilvl="0" w:tplc="664E2CD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EB248B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00D2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0C8B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5044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D271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2A28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1C0D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44C2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E07DDF"/>
    <w:multiLevelType w:val="hybridMultilevel"/>
    <w:tmpl w:val="7076E1B0"/>
    <w:lvl w:ilvl="0" w:tplc="9B3CE014">
      <w:start w:val="1"/>
      <w:numFmt w:val="bullet"/>
      <w:pStyle w:val="a0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14" w15:restartNumberingAfterBreak="0">
    <w:nsid w:val="312E6BA4"/>
    <w:multiLevelType w:val="hybridMultilevel"/>
    <w:tmpl w:val="566CD8BA"/>
    <w:lvl w:ilvl="0" w:tplc="98FEDC46">
      <w:start w:val="1"/>
      <w:numFmt w:val="russianUpper"/>
      <w:pStyle w:val="vguAdditionName"/>
      <w:lvlText w:val="Приложение %1."/>
      <w:lvlJc w:val="left"/>
      <w:pPr>
        <w:ind w:left="5607" w:hanging="360"/>
      </w:pPr>
      <w:rPr>
        <w:rFonts w:hint="default"/>
      </w:rPr>
    </w:lvl>
    <w:lvl w:ilvl="1" w:tplc="F1446014" w:tentative="1">
      <w:start w:val="1"/>
      <w:numFmt w:val="lowerLetter"/>
      <w:lvlText w:val="%2."/>
      <w:lvlJc w:val="left"/>
      <w:pPr>
        <w:ind w:left="3142" w:hanging="360"/>
      </w:pPr>
    </w:lvl>
    <w:lvl w:ilvl="2" w:tplc="7A348E7E" w:tentative="1">
      <w:start w:val="1"/>
      <w:numFmt w:val="lowerRoman"/>
      <w:lvlText w:val="%3."/>
      <w:lvlJc w:val="right"/>
      <w:pPr>
        <w:ind w:left="3862" w:hanging="180"/>
      </w:pPr>
    </w:lvl>
    <w:lvl w:ilvl="3" w:tplc="15A8153C" w:tentative="1">
      <w:start w:val="1"/>
      <w:numFmt w:val="decimal"/>
      <w:lvlText w:val="%4."/>
      <w:lvlJc w:val="left"/>
      <w:pPr>
        <w:ind w:left="4582" w:hanging="360"/>
      </w:pPr>
    </w:lvl>
    <w:lvl w:ilvl="4" w:tplc="F03A973A" w:tentative="1">
      <w:start w:val="1"/>
      <w:numFmt w:val="lowerLetter"/>
      <w:lvlText w:val="%5."/>
      <w:lvlJc w:val="left"/>
      <w:pPr>
        <w:ind w:left="5302" w:hanging="360"/>
      </w:pPr>
    </w:lvl>
    <w:lvl w:ilvl="5" w:tplc="1E46B678" w:tentative="1">
      <w:start w:val="1"/>
      <w:numFmt w:val="lowerRoman"/>
      <w:lvlText w:val="%6."/>
      <w:lvlJc w:val="right"/>
      <w:pPr>
        <w:ind w:left="6022" w:hanging="180"/>
      </w:pPr>
    </w:lvl>
    <w:lvl w:ilvl="6" w:tplc="D256E6B2" w:tentative="1">
      <w:start w:val="1"/>
      <w:numFmt w:val="decimal"/>
      <w:lvlText w:val="%7."/>
      <w:lvlJc w:val="left"/>
      <w:pPr>
        <w:ind w:left="6742" w:hanging="360"/>
      </w:pPr>
    </w:lvl>
    <w:lvl w:ilvl="7" w:tplc="FBF204E4" w:tentative="1">
      <w:start w:val="1"/>
      <w:numFmt w:val="lowerLetter"/>
      <w:lvlText w:val="%8."/>
      <w:lvlJc w:val="left"/>
      <w:pPr>
        <w:ind w:left="7462" w:hanging="360"/>
      </w:pPr>
    </w:lvl>
    <w:lvl w:ilvl="8" w:tplc="1D06E19A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15" w15:restartNumberingAfterBreak="0">
    <w:nsid w:val="313B523B"/>
    <w:multiLevelType w:val="hybridMultilevel"/>
    <w:tmpl w:val="D21ADCEC"/>
    <w:lvl w:ilvl="0" w:tplc="35E4DE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B52F33"/>
    <w:multiLevelType w:val="hybridMultilevel"/>
    <w:tmpl w:val="F4E469F2"/>
    <w:lvl w:ilvl="0" w:tplc="1270CE0C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971AC2"/>
    <w:multiLevelType w:val="hybridMultilevel"/>
    <w:tmpl w:val="95C63B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705097D"/>
    <w:multiLevelType w:val="multilevel"/>
    <w:tmpl w:val="5BE82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8960F16"/>
    <w:multiLevelType w:val="hybridMultilevel"/>
    <w:tmpl w:val="D4ECDB24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3E421C"/>
    <w:multiLevelType w:val="hybridMultilevel"/>
    <w:tmpl w:val="C1F6AF74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3CDC00EB"/>
    <w:multiLevelType w:val="hybridMultilevel"/>
    <w:tmpl w:val="D1F682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3E565DA"/>
    <w:multiLevelType w:val="hybridMultilevel"/>
    <w:tmpl w:val="51C2FD66"/>
    <w:lvl w:ilvl="0" w:tplc="1270CE0C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200343"/>
    <w:multiLevelType w:val="hybridMultilevel"/>
    <w:tmpl w:val="7D3849D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48CD1830"/>
    <w:multiLevelType w:val="hybridMultilevel"/>
    <w:tmpl w:val="2250A70A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A82A39"/>
    <w:multiLevelType w:val="hybridMultilevel"/>
    <w:tmpl w:val="0C06B6D0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538730C2"/>
    <w:multiLevelType w:val="hybridMultilevel"/>
    <w:tmpl w:val="DD42AA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1A247F"/>
    <w:multiLevelType w:val="hybridMultilevel"/>
    <w:tmpl w:val="CA001A5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72D2F98"/>
    <w:multiLevelType w:val="hybridMultilevel"/>
    <w:tmpl w:val="42FE717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5A0F4C23"/>
    <w:multiLevelType w:val="hybridMultilevel"/>
    <w:tmpl w:val="4D62F950"/>
    <w:lvl w:ilvl="0" w:tplc="1270CE0C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743D3B"/>
    <w:multiLevelType w:val="hybridMultilevel"/>
    <w:tmpl w:val="68CAA13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64F4259B"/>
    <w:multiLevelType w:val="multilevel"/>
    <w:tmpl w:val="A8B0D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7E57CD2"/>
    <w:multiLevelType w:val="hybridMultilevel"/>
    <w:tmpl w:val="9AB0BF20"/>
    <w:lvl w:ilvl="0" w:tplc="35E4DE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09439A"/>
    <w:multiLevelType w:val="hybridMultilevel"/>
    <w:tmpl w:val="6C6E15F6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722E2750"/>
    <w:multiLevelType w:val="multilevel"/>
    <w:tmpl w:val="AE92B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2B37BCF"/>
    <w:multiLevelType w:val="hybridMultilevel"/>
    <w:tmpl w:val="F620B33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4424930"/>
    <w:multiLevelType w:val="hybridMultilevel"/>
    <w:tmpl w:val="F226250E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7D6C7476"/>
    <w:multiLevelType w:val="hybridMultilevel"/>
    <w:tmpl w:val="C7BCFAC0"/>
    <w:lvl w:ilvl="0" w:tplc="4BB00158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150" w:hanging="360"/>
      </w:pPr>
    </w:lvl>
    <w:lvl w:ilvl="2" w:tplc="0419001B" w:tentative="1">
      <w:start w:val="1"/>
      <w:numFmt w:val="lowerRoman"/>
      <w:lvlText w:val="%3."/>
      <w:lvlJc w:val="right"/>
      <w:pPr>
        <w:ind w:left="1870" w:hanging="180"/>
      </w:pPr>
    </w:lvl>
    <w:lvl w:ilvl="3" w:tplc="0419000F" w:tentative="1">
      <w:start w:val="1"/>
      <w:numFmt w:val="decimal"/>
      <w:lvlText w:val="%4."/>
      <w:lvlJc w:val="left"/>
      <w:pPr>
        <w:ind w:left="2590" w:hanging="360"/>
      </w:pPr>
    </w:lvl>
    <w:lvl w:ilvl="4" w:tplc="04190019" w:tentative="1">
      <w:start w:val="1"/>
      <w:numFmt w:val="lowerLetter"/>
      <w:lvlText w:val="%5."/>
      <w:lvlJc w:val="left"/>
      <w:pPr>
        <w:ind w:left="3310" w:hanging="360"/>
      </w:pPr>
    </w:lvl>
    <w:lvl w:ilvl="5" w:tplc="0419001B" w:tentative="1">
      <w:start w:val="1"/>
      <w:numFmt w:val="lowerRoman"/>
      <w:lvlText w:val="%6."/>
      <w:lvlJc w:val="right"/>
      <w:pPr>
        <w:ind w:left="4030" w:hanging="180"/>
      </w:pPr>
    </w:lvl>
    <w:lvl w:ilvl="6" w:tplc="0419000F" w:tentative="1">
      <w:start w:val="1"/>
      <w:numFmt w:val="decimal"/>
      <w:lvlText w:val="%7."/>
      <w:lvlJc w:val="left"/>
      <w:pPr>
        <w:ind w:left="4750" w:hanging="360"/>
      </w:pPr>
    </w:lvl>
    <w:lvl w:ilvl="7" w:tplc="04190019" w:tentative="1">
      <w:start w:val="1"/>
      <w:numFmt w:val="lowerLetter"/>
      <w:lvlText w:val="%8."/>
      <w:lvlJc w:val="left"/>
      <w:pPr>
        <w:ind w:left="5470" w:hanging="360"/>
      </w:pPr>
    </w:lvl>
    <w:lvl w:ilvl="8" w:tplc="0419001B" w:tentative="1">
      <w:start w:val="1"/>
      <w:numFmt w:val="lowerRoman"/>
      <w:lvlText w:val="%9."/>
      <w:lvlJc w:val="right"/>
      <w:pPr>
        <w:ind w:left="6190" w:hanging="180"/>
      </w:pPr>
    </w:lvl>
  </w:abstractNum>
  <w:num w:numId="1">
    <w:abstractNumId w:val="13"/>
  </w:num>
  <w:num w:numId="2">
    <w:abstractNumId w:val="0"/>
  </w:num>
  <w:num w:numId="3">
    <w:abstractNumId w:val="14"/>
  </w:num>
  <w:num w:numId="4">
    <w:abstractNumId w:val="5"/>
  </w:num>
  <w:num w:numId="5">
    <w:abstractNumId w:val="6"/>
  </w:num>
  <w:num w:numId="6">
    <w:abstractNumId w:val="20"/>
  </w:num>
  <w:num w:numId="7">
    <w:abstractNumId w:val="23"/>
  </w:num>
  <w:num w:numId="8">
    <w:abstractNumId w:val="28"/>
  </w:num>
  <w:num w:numId="9">
    <w:abstractNumId w:val="30"/>
  </w:num>
  <w:num w:numId="10">
    <w:abstractNumId w:val="21"/>
  </w:num>
  <w:num w:numId="11">
    <w:abstractNumId w:val="25"/>
  </w:num>
  <w:num w:numId="12">
    <w:abstractNumId w:val="37"/>
  </w:num>
  <w:num w:numId="13">
    <w:abstractNumId w:val="17"/>
  </w:num>
  <w:num w:numId="14">
    <w:abstractNumId w:val="19"/>
  </w:num>
  <w:num w:numId="15">
    <w:abstractNumId w:val="9"/>
  </w:num>
  <w:num w:numId="16">
    <w:abstractNumId w:val="31"/>
  </w:num>
  <w:num w:numId="17">
    <w:abstractNumId w:val="27"/>
  </w:num>
  <w:num w:numId="18">
    <w:abstractNumId w:val="7"/>
  </w:num>
  <w:num w:numId="19">
    <w:abstractNumId w:val="18"/>
  </w:num>
  <w:num w:numId="20">
    <w:abstractNumId w:val="12"/>
  </w:num>
  <w:num w:numId="21">
    <w:abstractNumId w:val="26"/>
  </w:num>
  <w:num w:numId="22">
    <w:abstractNumId w:val="3"/>
  </w:num>
  <w:num w:numId="23">
    <w:abstractNumId w:val="35"/>
  </w:num>
  <w:num w:numId="24">
    <w:abstractNumId w:val="29"/>
  </w:num>
  <w:num w:numId="25">
    <w:abstractNumId w:val="22"/>
  </w:num>
  <w:num w:numId="26">
    <w:abstractNumId w:val="8"/>
  </w:num>
  <w:num w:numId="27">
    <w:abstractNumId w:val="16"/>
  </w:num>
  <w:num w:numId="28">
    <w:abstractNumId w:val="33"/>
  </w:num>
  <w:num w:numId="29">
    <w:abstractNumId w:val="11"/>
  </w:num>
  <w:num w:numId="30">
    <w:abstractNumId w:val="4"/>
  </w:num>
  <w:num w:numId="31">
    <w:abstractNumId w:val="36"/>
  </w:num>
  <w:num w:numId="32">
    <w:abstractNumId w:val="2"/>
  </w:num>
  <w:num w:numId="33">
    <w:abstractNumId w:val="32"/>
  </w:num>
  <w:num w:numId="34">
    <w:abstractNumId w:val="24"/>
  </w:num>
  <w:num w:numId="35">
    <w:abstractNumId w:val="1"/>
  </w:num>
  <w:num w:numId="36">
    <w:abstractNumId w:val="15"/>
  </w:num>
  <w:num w:numId="37">
    <w:abstractNumId w:val="34"/>
  </w:num>
  <w:num w:numId="38">
    <w:abstractNumId w:val="13"/>
  </w:num>
  <w:num w:numId="39">
    <w:abstractNumId w:val="10"/>
  </w:num>
  <w:num w:numId="40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stylePaneSortMethod w:val="0000"/>
  <w:defaultTabStop w:val="2126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A26"/>
    <w:rsid w:val="0000190E"/>
    <w:rsid w:val="00003AF1"/>
    <w:rsid w:val="00011C87"/>
    <w:rsid w:val="00015480"/>
    <w:rsid w:val="00020C2C"/>
    <w:rsid w:val="00024473"/>
    <w:rsid w:val="00032359"/>
    <w:rsid w:val="00033833"/>
    <w:rsid w:val="00035A26"/>
    <w:rsid w:val="00035F92"/>
    <w:rsid w:val="00037B3E"/>
    <w:rsid w:val="00040D1E"/>
    <w:rsid w:val="0004336A"/>
    <w:rsid w:val="00044093"/>
    <w:rsid w:val="00046056"/>
    <w:rsid w:val="00051403"/>
    <w:rsid w:val="0005745E"/>
    <w:rsid w:val="00061F64"/>
    <w:rsid w:val="00064139"/>
    <w:rsid w:val="00066F6D"/>
    <w:rsid w:val="0008146F"/>
    <w:rsid w:val="00090736"/>
    <w:rsid w:val="000934BA"/>
    <w:rsid w:val="00094729"/>
    <w:rsid w:val="00096EC7"/>
    <w:rsid w:val="000A1BA7"/>
    <w:rsid w:val="000A537A"/>
    <w:rsid w:val="000C0C5D"/>
    <w:rsid w:val="000C2A5F"/>
    <w:rsid w:val="000C7B86"/>
    <w:rsid w:val="000C7DE5"/>
    <w:rsid w:val="000D3006"/>
    <w:rsid w:val="000D38ED"/>
    <w:rsid w:val="000D3A15"/>
    <w:rsid w:val="000E6490"/>
    <w:rsid w:val="00104146"/>
    <w:rsid w:val="00106B06"/>
    <w:rsid w:val="0011316B"/>
    <w:rsid w:val="001157C8"/>
    <w:rsid w:val="001223A9"/>
    <w:rsid w:val="001238DC"/>
    <w:rsid w:val="001275E2"/>
    <w:rsid w:val="0013162A"/>
    <w:rsid w:val="0013287A"/>
    <w:rsid w:val="00140DAD"/>
    <w:rsid w:val="00150617"/>
    <w:rsid w:val="00155A8D"/>
    <w:rsid w:val="0016119C"/>
    <w:rsid w:val="00164579"/>
    <w:rsid w:val="001673EC"/>
    <w:rsid w:val="00172DBA"/>
    <w:rsid w:val="00177F5F"/>
    <w:rsid w:val="001808DF"/>
    <w:rsid w:val="0019044F"/>
    <w:rsid w:val="001A12C2"/>
    <w:rsid w:val="001A50A1"/>
    <w:rsid w:val="001B065B"/>
    <w:rsid w:val="001B0E64"/>
    <w:rsid w:val="001B3C9B"/>
    <w:rsid w:val="001B794F"/>
    <w:rsid w:val="001D06D6"/>
    <w:rsid w:val="001D3FB1"/>
    <w:rsid w:val="001D4488"/>
    <w:rsid w:val="001E1CB4"/>
    <w:rsid w:val="001E36D5"/>
    <w:rsid w:val="001F1A33"/>
    <w:rsid w:val="001F2DB7"/>
    <w:rsid w:val="001F3C1A"/>
    <w:rsid w:val="001F49C9"/>
    <w:rsid w:val="001F5E9C"/>
    <w:rsid w:val="001F61FC"/>
    <w:rsid w:val="00201509"/>
    <w:rsid w:val="00203597"/>
    <w:rsid w:val="002275C1"/>
    <w:rsid w:val="0023221D"/>
    <w:rsid w:val="00234403"/>
    <w:rsid w:val="00234BD7"/>
    <w:rsid w:val="00241C37"/>
    <w:rsid w:val="002445E2"/>
    <w:rsid w:val="00244671"/>
    <w:rsid w:val="00244AD0"/>
    <w:rsid w:val="002469D0"/>
    <w:rsid w:val="002502BF"/>
    <w:rsid w:val="00256697"/>
    <w:rsid w:val="00263185"/>
    <w:rsid w:val="002632BC"/>
    <w:rsid w:val="0026423B"/>
    <w:rsid w:val="00270C38"/>
    <w:rsid w:val="00276CAB"/>
    <w:rsid w:val="00277614"/>
    <w:rsid w:val="00287E94"/>
    <w:rsid w:val="002911A1"/>
    <w:rsid w:val="00292B29"/>
    <w:rsid w:val="002952BC"/>
    <w:rsid w:val="00295D9C"/>
    <w:rsid w:val="00296BBF"/>
    <w:rsid w:val="002A514A"/>
    <w:rsid w:val="002A56D9"/>
    <w:rsid w:val="002B2BD0"/>
    <w:rsid w:val="002C1982"/>
    <w:rsid w:val="002D354A"/>
    <w:rsid w:val="002D44F3"/>
    <w:rsid w:val="002D5B25"/>
    <w:rsid w:val="002D5ED0"/>
    <w:rsid w:val="002E28E9"/>
    <w:rsid w:val="002E5AC7"/>
    <w:rsid w:val="002F15DD"/>
    <w:rsid w:val="002F286B"/>
    <w:rsid w:val="002F5D9B"/>
    <w:rsid w:val="00303DC8"/>
    <w:rsid w:val="00311E97"/>
    <w:rsid w:val="00312254"/>
    <w:rsid w:val="00312F95"/>
    <w:rsid w:val="00317BF7"/>
    <w:rsid w:val="00323F6E"/>
    <w:rsid w:val="00326605"/>
    <w:rsid w:val="00342964"/>
    <w:rsid w:val="00347071"/>
    <w:rsid w:val="00347678"/>
    <w:rsid w:val="00350180"/>
    <w:rsid w:val="00351631"/>
    <w:rsid w:val="003552A3"/>
    <w:rsid w:val="00357CA6"/>
    <w:rsid w:val="0036191F"/>
    <w:rsid w:val="00364D74"/>
    <w:rsid w:val="00370436"/>
    <w:rsid w:val="003711B3"/>
    <w:rsid w:val="00372C9E"/>
    <w:rsid w:val="00374EF9"/>
    <w:rsid w:val="0037563A"/>
    <w:rsid w:val="00380D25"/>
    <w:rsid w:val="00386F3E"/>
    <w:rsid w:val="00387E10"/>
    <w:rsid w:val="00390C13"/>
    <w:rsid w:val="00390EAB"/>
    <w:rsid w:val="003915BE"/>
    <w:rsid w:val="00393F45"/>
    <w:rsid w:val="00397496"/>
    <w:rsid w:val="003A2A69"/>
    <w:rsid w:val="003A2F6B"/>
    <w:rsid w:val="003A4E95"/>
    <w:rsid w:val="003A6AE3"/>
    <w:rsid w:val="003C2810"/>
    <w:rsid w:val="003D3E93"/>
    <w:rsid w:val="003D61D2"/>
    <w:rsid w:val="003E0217"/>
    <w:rsid w:val="003E09BF"/>
    <w:rsid w:val="003E1A1B"/>
    <w:rsid w:val="003E22A5"/>
    <w:rsid w:val="003E3B91"/>
    <w:rsid w:val="003E58AE"/>
    <w:rsid w:val="003E72CD"/>
    <w:rsid w:val="003F1CB4"/>
    <w:rsid w:val="003F3F0D"/>
    <w:rsid w:val="00410843"/>
    <w:rsid w:val="00412E47"/>
    <w:rsid w:val="00425762"/>
    <w:rsid w:val="00431D43"/>
    <w:rsid w:val="004347A5"/>
    <w:rsid w:val="00442256"/>
    <w:rsid w:val="00443EBC"/>
    <w:rsid w:val="00446F4B"/>
    <w:rsid w:val="00447629"/>
    <w:rsid w:val="00451E07"/>
    <w:rsid w:val="00455936"/>
    <w:rsid w:val="0045599D"/>
    <w:rsid w:val="004605D9"/>
    <w:rsid w:val="004677DC"/>
    <w:rsid w:val="00467ACF"/>
    <w:rsid w:val="00471FE2"/>
    <w:rsid w:val="00472A19"/>
    <w:rsid w:val="00475A10"/>
    <w:rsid w:val="00476781"/>
    <w:rsid w:val="004767CD"/>
    <w:rsid w:val="00477484"/>
    <w:rsid w:val="0048416D"/>
    <w:rsid w:val="00496A48"/>
    <w:rsid w:val="004A0E13"/>
    <w:rsid w:val="004A34C3"/>
    <w:rsid w:val="004A6148"/>
    <w:rsid w:val="004A7A41"/>
    <w:rsid w:val="004B0C8E"/>
    <w:rsid w:val="004B0F88"/>
    <w:rsid w:val="004B3445"/>
    <w:rsid w:val="004B62AB"/>
    <w:rsid w:val="004B7170"/>
    <w:rsid w:val="004B7636"/>
    <w:rsid w:val="004C2B58"/>
    <w:rsid w:val="004C3711"/>
    <w:rsid w:val="004C5524"/>
    <w:rsid w:val="004E16CA"/>
    <w:rsid w:val="004E5229"/>
    <w:rsid w:val="004F4D49"/>
    <w:rsid w:val="004F60F3"/>
    <w:rsid w:val="005008C8"/>
    <w:rsid w:val="005017B0"/>
    <w:rsid w:val="00503505"/>
    <w:rsid w:val="005040DD"/>
    <w:rsid w:val="0051150B"/>
    <w:rsid w:val="00512B60"/>
    <w:rsid w:val="00514790"/>
    <w:rsid w:val="00514894"/>
    <w:rsid w:val="00514CFD"/>
    <w:rsid w:val="00520133"/>
    <w:rsid w:val="00524056"/>
    <w:rsid w:val="00530053"/>
    <w:rsid w:val="00531E80"/>
    <w:rsid w:val="005343A0"/>
    <w:rsid w:val="005343B2"/>
    <w:rsid w:val="00541DD4"/>
    <w:rsid w:val="00544617"/>
    <w:rsid w:val="0055198F"/>
    <w:rsid w:val="005524E9"/>
    <w:rsid w:val="00554344"/>
    <w:rsid w:val="00555E69"/>
    <w:rsid w:val="005560BE"/>
    <w:rsid w:val="0056079D"/>
    <w:rsid w:val="00561F8C"/>
    <w:rsid w:val="005709E4"/>
    <w:rsid w:val="0057188C"/>
    <w:rsid w:val="0057389A"/>
    <w:rsid w:val="00575C6E"/>
    <w:rsid w:val="00576138"/>
    <w:rsid w:val="005764B1"/>
    <w:rsid w:val="0057764D"/>
    <w:rsid w:val="00584E3E"/>
    <w:rsid w:val="00592879"/>
    <w:rsid w:val="0059315A"/>
    <w:rsid w:val="005972E7"/>
    <w:rsid w:val="005A188B"/>
    <w:rsid w:val="005A24A5"/>
    <w:rsid w:val="005A4E60"/>
    <w:rsid w:val="005B5089"/>
    <w:rsid w:val="005D1D9F"/>
    <w:rsid w:val="005D4ECA"/>
    <w:rsid w:val="005D60CE"/>
    <w:rsid w:val="005E38E8"/>
    <w:rsid w:val="005E7941"/>
    <w:rsid w:val="005F0877"/>
    <w:rsid w:val="005F0B98"/>
    <w:rsid w:val="005F0E03"/>
    <w:rsid w:val="005F47EF"/>
    <w:rsid w:val="00600486"/>
    <w:rsid w:val="006007E9"/>
    <w:rsid w:val="006030ED"/>
    <w:rsid w:val="00605D23"/>
    <w:rsid w:val="00606C43"/>
    <w:rsid w:val="00620630"/>
    <w:rsid w:val="006252D8"/>
    <w:rsid w:val="0062534D"/>
    <w:rsid w:val="006267F9"/>
    <w:rsid w:val="00627BC1"/>
    <w:rsid w:val="006324C6"/>
    <w:rsid w:val="00636E3B"/>
    <w:rsid w:val="00642FB9"/>
    <w:rsid w:val="00645BED"/>
    <w:rsid w:val="0064643E"/>
    <w:rsid w:val="006473EC"/>
    <w:rsid w:val="00661775"/>
    <w:rsid w:val="006638C9"/>
    <w:rsid w:val="006652DC"/>
    <w:rsid w:val="00666048"/>
    <w:rsid w:val="006673D6"/>
    <w:rsid w:val="006846DB"/>
    <w:rsid w:val="00693EEB"/>
    <w:rsid w:val="00695763"/>
    <w:rsid w:val="006A3648"/>
    <w:rsid w:val="006A4E6C"/>
    <w:rsid w:val="006A534C"/>
    <w:rsid w:val="006A5DFD"/>
    <w:rsid w:val="006B063E"/>
    <w:rsid w:val="006D09C8"/>
    <w:rsid w:val="006D422E"/>
    <w:rsid w:val="006D46A3"/>
    <w:rsid w:val="006E36C0"/>
    <w:rsid w:val="006E3D16"/>
    <w:rsid w:val="006E4EA7"/>
    <w:rsid w:val="006E62EB"/>
    <w:rsid w:val="006E7B7F"/>
    <w:rsid w:val="006F512D"/>
    <w:rsid w:val="00701738"/>
    <w:rsid w:val="00702405"/>
    <w:rsid w:val="00706D32"/>
    <w:rsid w:val="007125C0"/>
    <w:rsid w:val="0071279D"/>
    <w:rsid w:val="00713477"/>
    <w:rsid w:val="007157E7"/>
    <w:rsid w:val="00717B43"/>
    <w:rsid w:val="00721BFF"/>
    <w:rsid w:val="0073690B"/>
    <w:rsid w:val="00741EC2"/>
    <w:rsid w:val="00742650"/>
    <w:rsid w:val="007445A3"/>
    <w:rsid w:val="00747AA0"/>
    <w:rsid w:val="007522DD"/>
    <w:rsid w:val="007630D2"/>
    <w:rsid w:val="00763519"/>
    <w:rsid w:val="007661F7"/>
    <w:rsid w:val="0076691E"/>
    <w:rsid w:val="00770291"/>
    <w:rsid w:val="00773671"/>
    <w:rsid w:val="00773EC7"/>
    <w:rsid w:val="00775FCB"/>
    <w:rsid w:val="00777997"/>
    <w:rsid w:val="007A0770"/>
    <w:rsid w:val="007A3137"/>
    <w:rsid w:val="007A44EC"/>
    <w:rsid w:val="007A670B"/>
    <w:rsid w:val="007B2E9D"/>
    <w:rsid w:val="007B79AA"/>
    <w:rsid w:val="007C2693"/>
    <w:rsid w:val="007C39CC"/>
    <w:rsid w:val="007C5DA6"/>
    <w:rsid w:val="007C648D"/>
    <w:rsid w:val="007C6517"/>
    <w:rsid w:val="007D189A"/>
    <w:rsid w:val="007D18D6"/>
    <w:rsid w:val="007E7DEB"/>
    <w:rsid w:val="007F203C"/>
    <w:rsid w:val="007F6F16"/>
    <w:rsid w:val="00801271"/>
    <w:rsid w:val="00801482"/>
    <w:rsid w:val="00802D2E"/>
    <w:rsid w:val="008047D0"/>
    <w:rsid w:val="0081256F"/>
    <w:rsid w:val="0081417D"/>
    <w:rsid w:val="00815163"/>
    <w:rsid w:val="00815197"/>
    <w:rsid w:val="00816AE0"/>
    <w:rsid w:val="008233FB"/>
    <w:rsid w:val="008239DB"/>
    <w:rsid w:val="00847368"/>
    <w:rsid w:val="00850505"/>
    <w:rsid w:val="00851CEE"/>
    <w:rsid w:val="00853022"/>
    <w:rsid w:val="00855F66"/>
    <w:rsid w:val="00856459"/>
    <w:rsid w:val="00860B07"/>
    <w:rsid w:val="0087144C"/>
    <w:rsid w:val="00873453"/>
    <w:rsid w:val="00873C68"/>
    <w:rsid w:val="008821B6"/>
    <w:rsid w:val="00882AE5"/>
    <w:rsid w:val="00885EAC"/>
    <w:rsid w:val="00886644"/>
    <w:rsid w:val="00887461"/>
    <w:rsid w:val="008913CD"/>
    <w:rsid w:val="00895567"/>
    <w:rsid w:val="008A19F3"/>
    <w:rsid w:val="008A3C7E"/>
    <w:rsid w:val="008A447D"/>
    <w:rsid w:val="008A7235"/>
    <w:rsid w:val="008A74E5"/>
    <w:rsid w:val="008B1742"/>
    <w:rsid w:val="008B2FF6"/>
    <w:rsid w:val="008B3835"/>
    <w:rsid w:val="008B5671"/>
    <w:rsid w:val="008B57AD"/>
    <w:rsid w:val="008B7B20"/>
    <w:rsid w:val="008C0D47"/>
    <w:rsid w:val="008C30AA"/>
    <w:rsid w:val="008C6310"/>
    <w:rsid w:val="008D236B"/>
    <w:rsid w:val="008D417C"/>
    <w:rsid w:val="008D6356"/>
    <w:rsid w:val="008E1238"/>
    <w:rsid w:val="008F4105"/>
    <w:rsid w:val="00900E44"/>
    <w:rsid w:val="00907058"/>
    <w:rsid w:val="0090747E"/>
    <w:rsid w:val="009078D1"/>
    <w:rsid w:val="00912AA6"/>
    <w:rsid w:val="0092285C"/>
    <w:rsid w:val="00922A0E"/>
    <w:rsid w:val="009236FA"/>
    <w:rsid w:val="00930B24"/>
    <w:rsid w:val="00931494"/>
    <w:rsid w:val="00933C50"/>
    <w:rsid w:val="00940731"/>
    <w:rsid w:val="00941637"/>
    <w:rsid w:val="00944557"/>
    <w:rsid w:val="00946800"/>
    <w:rsid w:val="00950955"/>
    <w:rsid w:val="0095138C"/>
    <w:rsid w:val="00955863"/>
    <w:rsid w:val="00957941"/>
    <w:rsid w:val="00957C73"/>
    <w:rsid w:val="00961D9B"/>
    <w:rsid w:val="00962BF3"/>
    <w:rsid w:val="0096798D"/>
    <w:rsid w:val="00970E98"/>
    <w:rsid w:val="009730DA"/>
    <w:rsid w:val="0097494B"/>
    <w:rsid w:val="0097511E"/>
    <w:rsid w:val="0098081B"/>
    <w:rsid w:val="0098133E"/>
    <w:rsid w:val="009863FC"/>
    <w:rsid w:val="0098708B"/>
    <w:rsid w:val="009879EF"/>
    <w:rsid w:val="00990EAC"/>
    <w:rsid w:val="00991D11"/>
    <w:rsid w:val="0099717C"/>
    <w:rsid w:val="00997825"/>
    <w:rsid w:val="009A1CB3"/>
    <w:rsid w:val="009A78AA"/>
    <w:rsid w:val="009C15AC"/>
    <w:rsid w:val="009C1E84"/>
    <w:rsid w:val="009C2712"/>
    <w:rsid w:val="009C36DE"/>
    <w:rsid w:val="009C5201"/>
    <w:rsid w:val="009C62A8"/>
    <w:rsid w:val="009C6785"/>
    <w:rsid w:val="009D483E"/>
    <w:rsid w:val="009D5528"/>
    <w:rsid w:val="009D6117"/>
    <w:rsid w:val="009D69EC"/>
    <w:rsid w:val="009E0760"/>
    <w:rsid w:val="009F1C8A"/>
    <w:rsid w:val="009F59D7"/>
    <w:rsid w:val="00A0279B"/>
    <w:rsid w:val="00A06116"/>
    <w:rsid w:val="00A13935"/>
    <w:rsid w:val="00A13C4E"/>
    <w:rsid w:val="00A15300"/>
    <w:rsid w:val="00A1775E"/>
    <w:rsid w:val="00A22E7D"/>
    <w:rsid w:val="00A26122"/>
    <w:rsid w:val="00A34F6C"/>
    <w:rsid w:val="00A3550C"/>
    <w:rsid w:val="00A3581C"/>
    <w:rsid w:val="00A43971"/>
    <w:rsid w:val="00A43D43"/>
    <w:rsid w:val="00A50EA5"/>
    <w:rsid w:val="00A51A5D"/>
    <w:rsid w:val="00A52CF3"/>
    <w:rsid w:val="00A54493"/>
    <w:rsid w:val="00A54F03"/>
    <w:rsid w:val="00A631A3"/>
    <w:rsid w:val="00A63893"/>
    <w:rsid w:val="00A64A7D"/>
    <w:rsid w:val="00A6518F"/>
    <w:rsid w:val="00A66360"/>
    <w:rsid w:val="00A67058"/>
    <w:rsid w:val="00A67E0B"/>
    <w:rsid w:val="00A70C76"/>
    <w:rsid w:val="00A7464D"/>
    <w:rsid w:val="00A80780"/>
    <w:rsid w:val="00A82498"/>
    <w:rsid w:val="00A90EB0"/>
    <w:rsid w:val="00A93B7E"/>
    <w:rsid w:val="00AA487E"/>
    <w:rsid w:val="00AA50F6"/>
    <w:rsid w:val="00AB047F"/>
    <w:rsid w:val="00AB276B"/>
    <w:rsid w:val="00AB465D"/>
    <w:rsid w:val="00AB7875"/>
    <w:rsid w:val="00AC354C"/>
    <w:rsid w:val="00AC4F31"/>
    <w:rsid w:val="00AC53A7"/>
    <w:rsid w:val="00AC6BFA"/>
    <w:rsid w:val="00AD0740"/>
    <w:rsid w:val="00AD1E5B"/>
    <w:rsid w:val="00AD74DC"/>
    <w:rsid w:val="00AE4CE5"/>
    <w:rsid w:val="00AF478D"/>
    <w:rsid w:val="00AF7668"/>
    <w:rsid w:val="00B059EC"/>
    <w:rsid w:val="00B06B73"/>
    <w:rsid w:val="00B125F0"/>
    <w:rsid w:val="00B237DD"/>
    <w:rsid w:val="00B27F07"/>
    <w:rsid w:val="00B3164A"/>
    <w:rsid w:val="00B319B4"/>
    <w:rsid w:val="00B36C5A"/>
    <w:rsid w:val="00B37E6B"/>
    <w:rsid w:val="00B426FB"/>
    <w:rsid w:val="00B62D3F"/>
    <w:rsid w:val="00B63564"/>
    <w:rsid w:val="00B63A5B"/>
    <w:rsid w:val="00B6451B"/>
    <w:rsid w:val="00B6574F"/>
    <w:rsid w:val="00B6663A"/>
    <w:rsid w:val="00B7174E"/>
    <w:rsid w:val="00B775B6"/>
    <w:rsid w:val="00B84157"/>
    <w:rsid w:val="00BB0350"/>
    <w:rsid w:val="00BB41FD"/>
    <w:rsid w:val="00BB7AEE"/>
    <w:rsid w:val="00BC17B4"/>
    <w:rsid w:val="00BC283C"/>
    <w:rsid w:val="00BD2B75"/>
    <w:rsid w:val="00BD442E"/>
    <w:rsid w:val="00BD738C"/>
    <w:rsid w:val="00BE39B8"/>
    <w:rsid w:val="00BE71FF"/>
    <w:rsid w:val="00BF0033"/>
    <w:rsid w:val="00BF317D"/>
    <w:rsid w:val="00BF444A"/>
    <w:rsid w:val="00BF44A4"/>
    <w:rsid w:val="00BF7BFF"/>
    <w:rsid w:val="00C035AA"/>
    <w:rsid w:val="00C105A1"/>
    <w:rsid w:val="00C10B2D"/>
    <w:rsid w:val="00C11E33"/>
    <w:rsid w:val="00C122F9"/>
    <w:rsid w:val="00C14ACC"/>
    <w:rsid w:val="00C14B6B"/>
    <w:rsid w:val="00C1681F"/>
    <w:rsid w:val="00C17699"/>
    <w:rsid w:val="00C203BD"/>
    <w:rsid w:val="00C2408C"/>
    <w:rsid w:val="00C435ED"/>
    <w:rsid w:val="00C44D1A"/>
    <w:rsid w:val="00C44F52"/>
    <w:rsid w:val="00C52A0D"/>
    <w:rsid w:val="00C532A1"/>
    <w:rsid w:val="00C54788"/>
    <w:rsid w:val="00C54F79"/>
    <w:rsid w:val="00C61DF4"/>
    <w:rsid w:val="00C63AA2"/>
    <w:rsid w:val="00C86701"/>
    <w:rsid w:val="00C8774D"/>
    <w:rsid w:val="00C92C19"/>
    <w:rsid w:val="00C9376A"/>
    <w:rsid w:val="00C93C3A"/>
    <w:rsid w:val="00C96227"/>
    <w:rsid w:val="00CA462A"/>
    <w:rsid w:val="00CA46E3"/>
    <w:rsid w:val="00CB1422"/>
    <w:rsid w:val="00CB211A"/>
    <w:rsid w:val="00CB6763"/>
    <w:rsid w:val="00CC31C5"/>
    <w:rsid w:val="00CC3B6C"/>
    <w:rsid w:val="00CD1405"/>
    <w:rsid w:val="00CD141A"/>
    <w:rsid w:val="00CD28C5"/>
    <w:rsid w:val="00CD7740"/>
    <w:rsid w:val="00CE3A3D"/>
    <w:rsid w:val="00CE65F1"/>
    <w:rsid w:val="00CE7A30"/>
    <w:rsid w:val="00CE7A85"/>
    <w:rsid w:val="00CF3B09"/>
    <w:rsid w:val="00CF4EF6"/>
    <w:rsid w:val="00D0476C"/>
    <w:rsid w:val="00D065A6"/>
    <w:rsid w:val="00D11A2E"/>
    <w:rsid w:val="00D1204C"/>
    <w:rsid w:val="00D1695C"/>
    <w:rsid w:val="00D24A5D"/>
    <w:rsid w:val="00D26A08"/>
    <w:rsid w:val="00D270A5"/>
    <w:rsid w:val="00D2756B"/>
    <w:rsid w:val="00D3115C"/>
    <w:rsid w:val="00D31A36"/>
    <w:rsid w:val="00D37FCB"/>
    <w:rsid w:val="00D4023D"/>
    <w:rsid w:val="00D4069A"/>
    <w:rsid w:val="00D54ECC"/>
    <w:rsid w:val="00D664C5"/>
    <w:rsid w:val="00D708AB"/>
    <w:rsid w:val="00D7189D"/>
    <w:rsid w:val="00D730CA"/>
    <w:rsid w:val="00D801DF"/>
    <w:rsid w:val="00D86307"/>
    <w:rsid w:val="00D94F64"/>
    <w:rsid w:val="00D978E4"/>
    <w:rsid w:val="00DA33AC"/>
    <w:rsid w:val="00DA64D0"/>
    <w:rsid w:val="00DA6582"/>
    <w:rsid w:val="00DB0DFE"/>
    <w:rsid w:val="00DB67CB"/>
    <w:rsid w:val="00DC22C2"/>
    <w:rsid w:val="00DC575A"/>
    <w:rsid w:val="00DC5FE1"/>
    <w:rsid w:val="00DD2B98"/>
    <w:rsid w:val="00DD4754"/>
    <w:rsid w:val="00DE03C1"/>
    <w:rsid w:val="00DE18B5"/>
    <w:rsid w:val="00DF09F4"/>
    <w:rsid w:val="00E02E0B"/>
    <w:rsid w:val="00E0593E"/>
    <w:rsid w:val="00E13287"/>
    <w:rsid w:val="00E208B0"/>
    <w:rsid w:val="00E26720"/>
    <w:rsid w:val="00E36DF7"/>
    <w:rsid w:val="00E4198C"/>
    <w:rsid w:val="00E41AEE"/>
    <w:rsid w:val="00E4794F"/>
    <w:rsid w:val="00E508A7"/>
    <w:rsid w:val="00E50F28"/>
    <w:rsid w:val="00E60A44"/>
    <w:rsid w:val="00E61B22"/>
    <w:rsid w:val="00E666EA"/>
    <w:rsid w:val="00E74087"/>
    <w:rsid w:val="00E85CEA"/>
    <w:rsid w:val="00E86618"/>
    <w:rsid w:val="00E8690C"/>
    <w:rsid w:val="00E875E2"/>
    <w:rsid w:val="00E97C53"/>
    <w:rsid w:val="00EA6493"/>
    <w:rsid w:val="00EA6F73"/>
    <w:rsid w:val="00EA70F3"/>
    <w:rsid w:val="00EA7476"/>
    <w:rsid w:val="00EB0651"/>
    <w:rsid w:val="00EB1F89"/>
    <w:rsid w:val="00EB1FC2"/>
    <w:rsid w:val="00EB6A0B"/>
    <w:rsid w:val="00EC14DF"/>
    <w:rsid w:val="00EC1BB9"/>
    <w:rsid w:val="00EC5E2C"/>
    <w:rsid w:val="00ED3B32"/>
    <w:rsid w:val="00ED4484"/>
    <w:rsid w:val="00ED6B45"/>
    <w:rsid w:val="00ED7346"/>
    <w:rsid w:val="00ED77F3"/>
    <w:rsid w:val="00EE2CBE"/>
    <w:rsid w:val="00EE45D4"/>
    <w:rsid w:val="00EF1410"/>
    <w:rsid w:val="00F05BB5"/>
    <w:rsid w:val="00F113BF"/>
    <w:rsid w:val="00F20633"/>
    <w:rsid w:val="00F20ED0"/>
    <w:rsid w:val="00F2337D"/>
    <w:rsid w:val="00F25908"/>
    <w:rsid w:val="00F26E37"/>
    <w:rsid w:val="00F32A7C"/>
    <w:rsid w:val="00F34EC4"/>
    <w:rsid w:val="00F35733"/>
    <w:rsid w:val="00F374E5"/>
    <w:rsid w:val="00F4271F"/>
    <w:rsid w:val="00F5534E"/>
    <w:rsid w:val="00F560FC"/>
    <w:rsid w:val="00F6042B"/>
    <w:rsid w:val="00F62DCD"/>
    <w:rsid w:val="00F640ED"/>
    <w:rsid w:val="00F7451A"/>
    <w:rsid w:val="00F745DD"/>
    <w:rsid w:val="00F76B03"/>
    <w:rsid w:val="00F76EBD"/>
    <w:rsid w:val="00F8478E"/>
    <w:rsid w:val="00F84AC0"/>
    <w:rsid w:val="00F84B99"/>
    <w:rsid w:val="00F85769"/>
    <w:rsid w:val="00F8700A"/>
    <w:rsid w:val="00F91124"/>
    <w:rsid w:val="00F922B7"/>
    <w:rsid w:val="00FA2791"/>
    <w:rsid w:val="00FA3223"/>
    <w:rsid w:val="00FA4876"/>
    <w:rsid w:val="00FA6956"/>
    <w:rsid w:val="00FB0572"/>
    <w:rsid w:val="00FB05EA"/>
    <w:rsid w:val="00FB5C5B"/>
    <w:rsid w:val="00FC0F98"/>
    <w:rsid w:val="00FD0C4A"/>
    <w:rsid w:val="00FD2680"/>
    <w:rsid w:val="00FD73B1"/>
    <w:rsid w:val="00FE77D9"/>
    <w:rsid w:val="00FF2976"/>
    <w:rsid w:val="07177A84"/>
    <w:rsid w:val="0F030047"/>
    <w:rsid w:val="2DDF2CFF"/>
    <w:rsid w:val="309BC5F6"/>
    <w:rsid w:val="30B9DD65"/>
    <w:rsid w:val="339F39E7"/>
    <w:rsid w:val="34A1791B"/>
    <w:rsid w:val="53A057EF"/>
    <w:rsid w:val="650829A6"/>
    <w:rsid w:val="6D85F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D8FCA5"/>
  <w15:docId w15:val="{BE3B9D3E-411C-4563-835A-8F18C4DD2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8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1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uiPriority="21" w:qFormat="1"/>
    <w:lsdException w:name="Subtle Reference" w:qFormat="1"/>
    <w:lsdException w:name="Intense Reference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liases w:val="vgu_Text"/>
    <w:qFormat/>
    <w:rsid w:val="00C96227"/>
    <w:pPr>
      <w:spacing w:before="240" w:after="0" w:line="360" w:lineRule="auto"/>
      <w:ind w:firstLine="851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aliases w:val="vgu_Header1"/>
    <w:basedOn w:val="a1"/>
    <w:next w:val="a1"/>
    <w:link w:val="10"/>
    <w:uiPriority w:val="9"/>
    <w:qFormat/>
    <w:rsid w:val="00EA6493"/>
    <w:pPr>
      <w:keepNext/>
      <w:keepLines/>
      <w:pageBreakBefore/>
      <w:numPr>
        <w:numId w:val="5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1"/>
    <w:next w:val="a1"/>
    <w:link w:val="20"/>
    <w:uiPriority w:val="9"/>
    <w:unhideWhenUsed/>
    <w:qFormat/>
    <w:rsid w:val="00EA6493"/>
    <w:pPr>
      <w:keepNext/>
      <w:keepLines/>
      <w:numPr>
        <w:ilvl w:val="1"/>
        <w:numId w:val="5"/>
      </w:numPr>
      <w:tabs>
        <w:tab w:val="left" w:pos="1560"/>
      </w:tabs>
      <w:spacing w:before="200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1"/>
    <w:next w:val="a1"/>
    <w:link w:val="30"/>
    <w:uiPriority w:val="9"/>
    <w:unhideWhenUsed/>
    <w:qFormat/>
    <w:rsid w:val="00EA6493"/>
    <w:pPr>
      <w:keepNext/>
      <w:keepLines/>
      <w:numPr>
        <w:ilvl w:val="2"/>
        <w:numId w:val="5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1"/>
    <w:next w:val="a1"/>
    <w:link w:val="40"/>
    <w:uiPriority w:val="9"/>
    <w:unhideWhenUsed/>
    <w:qFormat/>
    <w:rsid w:val="00EA6493"/>
    <w:pPr>
      <w:keepNext/>
      <w:keepLines/>
      <w:numPr>
        <w:ilvl w:val="3"/>
        <w:numId w:val="5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1"/>
    <w:next w:val="a1"/>
    <w:link w:val="50"/>
    <w:uiPriority w:val="9"/>
    <w:unhideWhenUsed/>
    <w:qFormat/>
    <w:rsid w:val="00815163"/>
    <w:pPr>
      <w:keepNext/>
      <w:keepLines/>
      <w:numPr>
        <w:ilvl w:val="4"/>
        <w:numId w:val="5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1"/>
    <w:next w:val="a1"/>
    <w:link w:val="60"/>
    <w:uiPriority w:val="9"/>
    <w:unhideWhenUsed/>
    <w:qFormat/>
    <w:rsid w:val="006D46A3"/>
    <w:pPr>
      <w:keepNext/>
      <w:keepLines/>
      <w:numPr>
        <w:ilvl w:val="5"/>
        <w:numId w:val="5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1"/>
    <w:next w:val="a1"/>
    <w:link w:val="70"/>
    <w:uiPriority w:val="9"/>
    <w:unhideWhenUsed/>
    <w:qFormat/>
    <w:rsid w:val="006D46A3"/>
    <w:pPr>
      <w:keepNext/>
      <w:keepLines/>
      <w:numPr>
        <w:ilvl w:val="6"/>
        <w:numId w:val="5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1"/>
    <w:next w:val="a1"/>
    <w:link w:val="80"/>
    <w:uiPriority w:val="9"/>
    <w:unhideWhenUsed/>
    <w:qFormat/>
    <w:rsid w:val="006D46A3"/>
    <w:pPr>
      <w:keepNext/>
      <w:keepLines/>
      <w:numPr>
        <w:ilvl w:val="7"/>
        <w:numId w:val="5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1"/>
    <w:next w:val="a1"/>
    <w:link w:val="90"/>
    <w:uiPriority w:val="9"/>
    <w:unhideWhenUsed/>
    <w:qFormat/>
    <w:rsid w:val="006D46A3"/>
    <w:pPr>
      <w:keepNext/>
      <w:keepLines/>
      <w:numPr>
        <w:ilvl w:val="8"/>
        <w:numId w:val="5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2"/>
    <w:link w:val="1"/>
    <w:uiPriority w:val="9"/>
    <w:rsid w:val="00EA6493"/>
    <w:rPr>
      <w:rFonts w:ascii="Times New Roman" w:eastAsiaTheme="majorEastAsia" w:hAnsi="Times New Roman" w:cs="Times New Roman"/>
      <w:b/>
      <w:bCs/>
      <w:noProof/>
      <w:sz w:val="24"/>
      <w:szCs w:val="36"/>
    </w:rPr>
  </w:style>
  <w:style w:type="character" w:customStyle="1" w:styleId="20">
    <w:name w:val="Заголовок 2 Знак"/>
    <w:aliases w:val="vgu_Header2 Знак"/>
    <w:basedOn w:val="a2"/>
    <w:link w:val="2"/>
    <w:uiPriority w:val="9"/>
    <w:rsid w:val="00EA6493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30">
    <w:name w:val="Заголовок 3 Знак"/>
    <w:aliases w:val="vgu_Header3 Знак"/>
    <w:basedOn w:val="a2"/>
    <w:link w:val="3"/>
    <w:uiPriority w:val="9"/>
    <w:rsid w:val="00EA6493"/>
    <w:rPr>
      <w:rFonts w:ascii="Times New Roman" w:eastAsiaTheme="majorEastAsia" w:hAnsi="Times New Roman" w:cs="Times New Roman"/>
      <w:b/>
      <w:bCs/>
      <w:sz w:val="24"/>
    </w:rPr>
  </w:style>
  <w:style w:type="character" w:customStyle="1" w:styleId="40">
    <w:name w:val="Заголовок 4 Знак"/>
    <w:aliases w:val="vgu_Header4 Знак"/>
    <w:basedOn w:val="a2"/>
    <w:link w:val="4"/>
    <w:uiPriority w:val="9"/>
    <w:rsid w:val="00EA6493"/>
    <w:rPr>
      <w:rFonts w:ascii="Times New Roman" w:eastAsiaTheme="majorEastAsia" w:hAnsi="Times New Roman" w:cs="Times New Roman"/>
      <w:b/>
      <w:bCs/>
      <w:iCs/>
      <w:sz w:val="24"/>
    </w:rPr>
  </w:style>
  <w:style w:type="character" w:customStyle="1" w:styleId="50">
    <w:name w:val="Заголовок 5 Знак"/>
    <w:aliases w:val="vgu_Header5 Знак"/>
    <w:basedOn w:val="a2"/>
    <w:link w:val="5"/>
    <w:uiPriority w:val="9"/>
    <w:rsid w:val="00815163"/>
    <w:rPr>
      <w:rFonts w:ascii="Times New Roman" w:eastAsiaTheme="majorEastAsia" w:hAnsi="Times New Roman" w:cs="Times New Roman"/>
      <w:b/>
      <w:sz w:val="24"/>
    </w:rPr>
  </w:style>
  <w:style w:type="character" w:customStyle="1" w:styleId="60">
    <w:name w:val="Заголовок 6 Знак"/>
    <w:aliases w:val="vgu_Header6 Знак"/>
    <w:basedOn w:val="a2"/>
    <w:link w:val="6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70">
    <w:name w:val="Заголовок 7 Знак"/>
    <w:aliases w:val="vgu_Header7 Знак"/>
    <w:basedOn w:val="a2"/>
    <w:link w:val="7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80">
    <w:name w:val="Заголовок 8 Знак"/>
    <w:aliases w:val="vgu_Header8 Знак"/>
    <w:basedOn w:val="a2"/>
    <w:link w:val="8"/>
    <w:uiPriority w:val="9"/>
    <w:rsid w:val="006D46A3"/>
    <w:rPr>
      <w:rFonts w:ascii="Times New Roman" w:eastAsiaTheme="majorEastAsia" w:hAnsi="Times New Roman" w:cs="Times New Roman"/>
      <w:sz w:val="24"/>
      <w:szCs w:val="20"/>
    </w:rPr>
  </w:style>
  <w:style w:type="character" w:customStyle="1" w:styleId="90">
    <w:name w:val="Заголовок 9 Знак"/>
    <w:aliases w:val="vgu_Header9 Знак"/>
    <w:basedOn w:val="a2"/>
    <w:link w:val="9"/>
    <w:uiPriority w:val="9"/>
    <w:rsid w:val="006D46A3"/>
    <w:rPr>
      <w:rFonts w:asciiTheme="majorHAnsi" w:eastAsiaTheme="majorEastAsia" w:hAnsiTheme="majorHAnsi" w:cstheme="majorBidi"/>
      <w:iCs/>
      <w:sz w:val="24"/>
      <w:szCs w:val="28"/>
    </w:rPr>
  </w:style>
  <w:style w:type="paragraph" w:styleId="a0">
    <w:name w:val="List Paragraph"/>
    <w:aliases w:val="vgu_List1"/>
    <w:basedOn w:val="a1"/>
    <w:link w:val="a5"/>
    <w:uiPriority w:val="34"/>
    <w:qFormat/>
    <w:rsid w:val="006D46A3"/>
    <w:pPr>
      <w:keepLines/>
      <w:numPr>
        <w:numId w:val="1"/>
      </w:numPr>
      <w:tabs>
        <w:tab w:val="left" w:pos="1276"/>
      </w:tabs>
      <w:spacing w:before="0"/>
      <w:ind w:left="0" w:firstLine="851"/>
    </w:pPr>
  </w:style>
  <w:style w:type="character" w:customStyle="1" w:styleId="a5">
    <w:name w:val="Абзац списка Знак"/>
    <w:aliases w:val="vgu_List1 Знак"/>
    <w:basedOn w:val="a2"/>
    <w:link w:val="a0"/>
    <w:uiPriority w:val="34"/>
    <w:locked/>
    <w:rsid w:val="006D46A3"/>
    <w:rPr>
      <w:rFonts w:ascii="Times New Roman" w:hAnsi="Times New Roman"/>
      <w:sz w:val="24"/>
    </w:rPr>
  </w:style>
  <w:style w:type="paragraph" w:customStyle="1" w:styleId="vguList2">
    <w:name w:val="vgu_List2"/>
    <w:basedOn w:val="a0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2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0"/>
    <w:rsid w:val="006819D3"/>
    <w:pPr>
      <w:numPr>
        <w:numId w:val="4"/>
      </w:numPr>
      <w:spacing w:before="24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">
    <w:name w:val="List Bullet"/>
    <w:basedOn w:val="a1"/>
    <w:uiPriority w:val="99"/>
    <w:semiHidden/>
    <w:unhideWhenUsed/>
    <w:qFormat/>
    <w:rsid w:val="00ED6EE3"/>
    <w:pPr>
      <w:numPr>
        <w:numId w:val="2"/>
      </w:numPr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7">
    <w:name w:val="Balloon Text"/>
    <w:basedOn w:val="a1"/>
    <w:link w:val="a8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9">
    <w:name w:val="caption"/>
    <w:aliases w:val="vgu_PictureName"/>
    <w:basedOn w:val="a1"/>
    <w:next w:val="a1"/>
    <w:link w:val="aa"/>
    <w:uiPriority w:val="35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a">
    <w:name w:val="Название объекта Знак"/>
    <w:aliases w:val="vgu_PictureName Знак"/>
    <w:basedOn w:val="a2"/>
    <w:link w:val="a9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b">
    <w:name w:val="Subtle Emphasis"/>
    <w:basedOn w:val="a2"/>
    <w:uiPriority w:val="99"/>
    <w:semiHidden/>
    <w:qFormat/>
    <w:rsid w:val="003B4D8E"/>
    <w:rPr>
      <w:i/>
      <w:iCs/>
      <w:color w:val="808080" w:themeColor="text1" w:themeTint="7F"/>
    </w:rPr>
  </w:style>
  <w:style w:type="table" w:styleId="ac">
    <w:name w:val="Table Grid"/>
    <w:basedOn w:val="a3"/>
    <w:uiPriority w:val="59"/>
    <w:rsid w:val="002D420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1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2"/>
    <w:link w:val="vgutTableText"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numPr>
        <w:numId w:val="3"/>
      </w:numPr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1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2"/>
    <w:link w:val="vguHeader"/>
    <w:rsid w:val="00303DC8"/>
    <w:rPr>
      <w:rFonts w:ascii="Times New Roman" w:hAnsi="Times New Roman"/>
      <w:b/>
      <w:caps/>
      <w:sz w:val="28"/>
    </w:rPr>
  </w:style>
  <w:style w:type="paragraph" w:styleId="11">
    <w:name w:val="toc 1"/>
    <w:aliases w:val="vguC_Contents1"/>
    <w:basedOn w:val="a1"/>
    <w:next w:val="a1"/>
    <w:link w:val="12"/>
    <w:autoRedefine/>
    <w:uiPriority w:val="39"/>
    <w:rsid w:val="00C96227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2"/>
    <w:link w:val="11"/>
    <w:uiPriority w:val="39"/>
    <w:rsid w:val="00C96227"/>
    <w:rPr>
      <w:rFonts w:ascii="Times New Roman" w:eastAsia="Times New Roman" w:hAnsi="Times New Roman" w:cs="Times New Roman"/>
      <w:noProof/>
      <w:sz w:val="24"/>
      <w:szCs w:val="24"/>
    </w:rPr>
  </w:style>
  <w:style w:type="paragraph" w:styleId="21">
    <w:name w:val="toc 2"/>
    <w:aliases w:val="vguC_Contents2"/>
    <w:basedOn w:val="a1"/>
    <w:next w:val="a1"/>
    <w:autoRedefine/>
    <w:uiPriority w:val="39"/>
    <w:rsid w:val="00C96227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1"/>
    <w:next w:val="a1"/>
    <w:autoRedefine/>
    <w:uiPriority w:val="39"/>
    <w:rsid w:val="00C96227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styleId="41">
    <w:name w:val="toc 4"/>
    <w:aliases w:val="vguC_Contents1Add"/>
    <w:basedOn w:val="a1"/>
    <w:next w:val="a1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1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a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d">
    <w:name w:val="header"/>
    <w:aliases w:val="vgux_TitleHeader"/>
    <w:basedOn w:val="a1"/>
    <w:link w:val="ae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e">
    <w:name w:val="Верхний колонтитул Знак"/>
    <w:aliases w:val="vgux_TitleHeader Знак"/>
    <w:basedOn w:val="a2"/>
    <w:link w:val="ad"/>
    <w:uiPriority w:val="99"/>
    <w:rsid w:val="00C17A21"/>
    <w:rPr>
      <w:rFonts w:ascii="Times New Roman" w:hAnsi="Times New Roman"/>
      <w:sz w:val="28"/>
    </w:rPr>
  </w:style>
  <w:style w:type="paragraph" w:styleId="af">
    <w:name w:val="footer"/>
    <w:aliases w:val="vgux_TitleFooter"/>
    <w:basedOn w:val="a1"/>
    <w:link w:val="af0"/>
    <w:uiPriority w:val="98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0">
    <w:name w:val="Нижний колонтитул Знак"/>
    <w:aliases w:val="vgux_TitleFooter Знак"/>
    <w:basedOn w:val="a2"/>
    <w:link w:val="af"/>
    <w:uiPriority w:val="98"/>
    <w:rsid w:val="00627B79"/>
    <w:rPr>
      <w:rFonts w:ascii="Times New Roman" w:hAnsi="Times New Roman"/>
      <w:b/>
      <w:sz w:val="32"/>
    </w:rPr>
  </w:style>
  <w:style w:type="character" w:styleId="af1">
    <w:name w:val="page number"/>
    <w:aliases w:val="vgux_PageNumber"/>
    <w:basedOn w:val="a2"/>
    <w:rsid w:val="00C17A21"/>
    <w:rPr>
      <w:szCs w:val="24"/>
    </w:rPr>
  </w:style>
  <w:style w:type="paragraph" w:customStyle="1" w:styleId="vguxTitleDocName">
    <w:name w:val="vgux_TitleDocName"/>
    <w:basedOn w:val="a1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1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1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a1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2">
    <w:name w:val="annotation reference"/>
    <w:basedOn w:val="a2"/>
    <w:uiPriority w:val="99"/>
    <w:semiHidden/>
    <w:unhideWhenUsed/>
    <w:rsid w:val="006505F8"/>
    <w:rPr>
      <w:sz w:val="16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505F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7">
    <w:name w:val="footnote text"/>
    <w:basedOn w:val="a1"/>
    <w:link w:val="af8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2"/>
    <w:link w:val="af7"/>
    <w:uiPriority w:val="99"/>
    <w:rsid w:val="008374E1"/>
    <w:rPr>
      <w:rFonts w:ascii="Times New Roman" w:hAnsi="Times New Roman"/>
      <w:sz w:val="20"/>
      <w:szCs w:val="20"/>
    </w:rPr>
  </w:style>
  <w:style w:type="character" w:styleId="af9">
    <w:name w:val="footnote reference"/>
    <w:basedOn w:val="a2"/>
    <w:uiPriority w:val="99"/>
    <w:semiHidden/>
    <w:unhideWhenUsed/>
    <w:rsid w:val="008374E1"/>
    <w:rPr>
      <w:vertAlign w:val="superscript"/>
    </w:rPr>
  </w:style>
  <w:style w:type="paragraph" w:styleId="afa">
    <w:name w:val="Revision"/>
    <w:hidden/>
    <w:uiPriority w:val="99"/>
    <w:semiHidden/>
    <w:rsid w:val="009C0B09"/>
    <w:pPr>
      <w:spacing w:after="0" w:line="240" w:lineRule="auto"/>
    </w:pPr>
    <w:rPr>
      <w:rFonts w:ascii="Times New Roman" w:hAnsi="Times New Roman"/>
      <w:sz w:val="28"/>
    </w:rPr>
  </w:style>
  <w:style w:type="paragraph" w:styleId="afb">
    <w:name w:val="TOC Heading"/>
    <w:basedOn w:val="1"/>
    <w:next w:val="a1"/>
    <w:uiPriority w:val="39"/>
    <w:unhideWhenUsed/>
    <w:qFormat/>
    <w:rsid w:val="00442256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365F91" w:themeColor="accent1" w:themeShade="BF"/>
      <w:sz w:val="32"/>
      <w:szCs w:val="32"/>
    </w:rPr>
  </w:style>
  <w:style w:type="character" w:customStyle="1" w:styleId="normaltextrun">
    <w:name w:val="normaltextrun"/>
    <w:basedOn w:val="a2"/>
    <w:rsid w:val="007125C0"/>
  </w:style>
  <w:style w:type="character" w:styleId="afc">
    <w:name w:val="Unresolved Mention"/>
    <w:basedOn w:val="a2"/>
    <w:uiPriority w:val="99"/>
    <w:semiHidden/>
    <w:unhideWhenUsed/>
    <w:rsid w:val="000A1BA7"/>
    <w:rPr>
      <w:color w:val="605E5C"/>
      <w:shd w:val="clear" w:color="auto" w:fill="E1DFDD"/>
    </w:rPr>
  </w:style>
  <w:style w:type="paragraph" w:styleId="afd">
    <w:name w:val="Normal (Web)"/>
    <w:basedOn w:val="a1"/>
    <w:uiPriority w:val="99"/>
    <w:semiHidden/>
    <w:unhideWhenUsed/>
    <w:rsid w:val="00C14ACC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  <w:style w:type="character" w:styleId="afe">
    <w:name w:val="FollowedHyperlink"/>
    <w:basedOn w:val="a2"/>
    <w:uiPriority w:val="99"/>
    <w:semiHidden/>
    <w:unhideWhenUsed/>
    <w:rsid w:val="00467ACF"/>
    <w:rPr>
      <w:color w:val="800080" w:themeColor="followedHyperlink"/>
      <w:u w:val="single"/>
    </w:rPr>
  </w:style>
  <w:style w:type="character" w:styleId="aff">
    <w:name w:val="Strong"/>
    <w:basedOn w:val="a2"/>
    <w:uiPriority w:val="22"/>
    <w:qFormat/>
    <w:rsid w:val="00A15300"/>
    <w:rPr>
      <w:b/>
      <w:bCs/>
    </w:rPr>
  </w:style>
  <w:style w:type="character" w:customStyle="1" w:styleId="eop">
    <w:name w:val="eop"/>
    <w:basedOn w:val="a2"/>
    <w:rsid w:val="0073690B"/>
  </w:style>
  <w:style w:type="paragraph" w:customStyle="1" w:styleId="paragraph">
    <w:name w:val="paragraph"/>
    <w:basedOn w:val="a1"/>
    <w:rsid w:val="0073690B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6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8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1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3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1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7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.burakov\Documents\&#1051;&#1080;&#1095;&#1085;&#1086;&#1077;\&#1050;&#1086;&#1096;&#1082;&#1080;&#1085;\&#1058;&#1088;&#1072;&#1085;&#1089;&#1085;&#1077;&#1092;&#1090;&#1100;\&#1042;&#1103;&#1090;&#1043;&#1059;%200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5006E4339BF24CAA0F5B167E451061" ma:contentTypeVersion="11" ma:contentTypeDescription="Создание документа." ma:contentTypeScope="" ma:versionID="ee66b34cdb7d5be00a86ac9db559fc97">
  <xsd:schema xmlns:xsd="http://www.w3.org/2001/XMLSchema" xmlns:xs="http://www.w3.org/2001/XMLSchema" xmlns:p="http://schemas.microsoft.com/office/2006/metadata/properties" xmlns:ns3="a1eb269e-cbf3-465a-8e4a-8d42bc45f09f" xmlns:ns4="a042d032-8e16-4c5e-a37e-70d449039bd2" targetNamespace="http://schemas.microsoft.com/office/2006/metadata/properties" ma:root="true" ma:fieldsID="9831aabdbf23b96857ccdb3f4e1a7ec2" ns3:_="" ns4:_="">
    <xsd:import namespace="a1eb269e-cbf3-465a-8e4a-8d42bc45f09f"/>
    <xsd:import namespace="a042d032-8e16-4c5e-a37e-70d449039b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b269e-cbf3-465a-8e4a-8d42bc45f0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d032-8e16-4c5e-a37e-70d44903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1D02F96-5624-48FE-AB5F-467181C3ED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E06CD11-97E7-4DA4-A1E7-C20845DD65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eb269e-cbf3-465a-8e4a-8d42bc45f09f"/>
    <ds:schemaRef ds:uri="a042d032-8e16-4c5e-a37e-70d449039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7BD1D67-02E1-4F82-84DD-238FD8DA5D2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545EDB0-6DA9-4573-8FDA-4B7CDBF5EFD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ВятГУ 03.dotx</Template>
  <TotalTime>0</TotalTime>
  <Pages>19</Pages>
  <Words>2770</Words>
  <Characters>15793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отчетных документов</vt:lpstr>
    </vt:vector>
  </TitlesOfParts>
  <Manager>Земцов А.</Manager>
  <Company>Вятский Государственный Университет</Company>
  <LinksUpToDate>false</LinksUpToDate>
  <CharactersWithSpaces>18526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отчетных документов</dc:title>
  <dc:subject>Транснефть</dc:subject>
  <dc:creator>Microsoft</dc:creator>
  <cp:lastModifiedBy>Праздник Александров</cp:lastModifiedBy>
  <cp:revision>2</cp:revision>
  <cp:lastPrinted>2019-07-22T11:48:00Z</cp:lastPrinted>
  <dcterms:created xsi:type="dcterms:W3CDTF">2024-11-04T11:03:00Z</dcterms:created>
  <dcterms:modified xsi:type="dcterms:W3CDTF">2024-11-04T11:03:00Z</dcterms:modified>
  <cp:category>Шаблоны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</Properties>
</file>