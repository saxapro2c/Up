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777997" w:rsidRPr="00571F85" w14:paraId="567B36F8" w14:textId="77777777" w:rsidTr="00B86FDB">
        <w:tc>
          <w:tcPr>
            <w:tcW w:w="4820" w:type="dxa"/>
          </w:tcPr>
          <w:p w14:paraId="08221889" w14:textId="77777777" w:rsidR="00777997" w:rsidRPr="00A257C0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F140442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DF40C33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7684F18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653251D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777997" w:rsidRPr="00571F85" w14:paraId="188C4067" w14:textId="77777777" w:rsidTr="00B86FDB">
        <w:trPr>
          <w:trHeight w:val="2047"/>
        </w:trPr>
        <w:tc>
          <w:tcPr>
            <w:tcW w:w="4820" w:type="dxa"/>
          </w:tcPr>
          <w:p w14:paraId="4FF89DF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FD0C65B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756385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>
              <w:rPr>
                <w:rFonts w:eastAsia="MS Mincho" w:cs="Arial"/>
              </w:rPr>
              <w:t xml:space="preserve"> образовательной программы</w:t>
            </w:r>
          </w:p>
          <w:p w14:paraId="21BB828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318B154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FBB893A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78F6A16" w14:textId="77777777" w:rsidR="00777997" w:rsidRPr="001D06D6" w:rsidRDefault="00777997" w:rsidP="00777997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0C9A258B" w14:textId="427E6D10" w:rsidR="00777997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072AE76B" w14:textId="033AA2EB" w:rsidR="00777997" w:rsidRPr="00777997" w:rsidRDefault="00777997" w:rsidP="00777997">
      <w:pPr>
        <w:suppressAutoHyphens/>
        <w:ind w:firstLine="0"/>
        <w:jc w:val="center"/>
        <w:rPr>
          <w:rFonts w:eastAsia="MS Mincho" w:cs="Arial"/>
          <w:u w:val="single"/>
        </w:rPr>
      </w:pPr>
      <w:r w:rsidRPr="00777997">
        <w:rPr>
          <w:rFonts w:eastAsia="MS Mincho" w:cs="Arial"/>
          <w:u w:val="single"/>
        </w:rPr>
        <w:t>информационной системы для магазина военной амуниции</w:t>
      </w:r>
    </w:p>
    <w:p w14:paraId="7B88C046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</w:p>
    <w:p w14:paraId="109EF215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tbl>
      <w:tblPr>
        <w:tblW w:w="10065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770"/>
        <w:gridCol w:w="1121"/>
        <w:gridCol w:w="4174"/>
      </w:tblGrid>
      <w:tr w:rsidR="00777997" w:rsidRPr="00571F85" w14:paraId="3A1C5B09" w14:textId="77777777" w:rsidTr="00B86FDB">
        <w:trPr>
          <w:trHeight w:val="196"/>
        </w:trPr>
        <w:tc>
          <w:tcPr>
            <w:tcW w:w="4770" w:type="dxa"/>
            <w:hideMark/>
          </w:tcPr>
          <w:p w14:paraId="3CB9C6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3DEECF70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0D98CDD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777997" w:rsidRPr="00571F85" w14:paraId="7A4ABB62" w14:textId="77777777" w:rsidTr="00B86FDB">
        <w:trPr>
          <w:trHeight w:val="806"/>
        </w:trPr>
        <w:tc>
          <w:tcPr>
            <w:tcW w:w="4770" w:type="dxa"/>
            <w:hideMark/>
          </w:tcPr>
          <w:p w14:paraId="6CDD4421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F8B9A59" w14:textId="5F5A2B45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Праздников А. А</w:t>
            </w:r>
            <w:r>
              <w:rPr>
                <w:rFonts w:eastAsia="MS Mincho" w:cs="Arial"/>
              </w:rPr>
              <w:t>.</w:t>
            </w:r>
          </w:p>
          <w:p w14:paraId="29AD4BFC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7848BB90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19508C49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222817E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0CEA8B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32B94E7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49FC37A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6BEF3A4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proofErr w:type="spellStart"/>
            <w:r>
              <w:rPr>
                <w:rFonts w:eastAsia="MS Mincho" w:cs="Arial"/>
              </w:rPr>
              <w:t>Долженкова</w:t>
            </w:r>
            <w:proofErr w:type="spellEnd"/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Л.</w:t>
            </w:r>
          </w:p>
          <w:p w14:paraId="539AF23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777997" w:rsidRPr="00571F85" w14:paraId="7E824E11" w14:textId="77777777" w:rsidTr="00B86FDB">
        <w:trPr>
          <w:trHeight w:val="197"/>
        </w:trPr>
        <w:tc>
          <w:tcPr>
            <w:tcW w:w="4770" w:type="dxa"/>
          </w:tcPr>
          <w:p w14:paraId="2003A088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463233AF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0EF595D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78DB42A0" w14:textId="77777777" w:rsidTr="00B86FDB">
        <w:trPr>
          <w:trHeight w:val="806"/>
        </w:trPr>
        <w:tc>
          <w:tcPr>
            <w:tcW w:w="4770" w:type="dxa"/>
          </w:tcPr>
          <w:p w14:paraId="67F9D0C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5CAF34C" w14:textId="0941835E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Панов А. А</w:t>
            </w:r>
            <w:r>
              <w:rPr>
                <w:rFonts w:eastAsia="MS Mincho" w:cs="Arial"/>
              </w:rPr>
              <w:t>.</w:t>
            </w:r>
          </w:p>
          <w:p w14:paraId="05E4B3B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1CFCFFF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0C6B32EC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078D2D9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E1A2FD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DA9A02C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4F728EC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258D3255" w14:textId="77777777" w:rsidTr="00B86FDB">
        <w:trPr>
          <w:trHeight w:val="806"/>
        </w:trPr>
        <w:tc>
          <w:tcPr>
            <w:tcW w:w="4770" w:type="dxa"/>
          </w:tcPr>
          <w:p w14:paraId="0E97DD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3071468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1A6C2D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6F501026" w14:textId="77777777" w:rsidTr="00B86FDB">
        <w:trPr>
          <w:trHeight w:val="197"/>
        </w:trPr>
        <w:tc>
          <w:tcPr>
            <w:tcW w:w="4770" w:type="dxa"/>
          </w:tcPr>
          <w:p w14:paraId="34D0AF5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44E34285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D7BBEB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569D581A" w14:textId="77777777" w:rsidTr="00B86FDB">
        <w:trPr>
          <w:trHeight w:val="806"/>
        </w:trPr>
        <w:tc>
          <w:tcPr>
            <w:tcW w:w="4770" w:type="dxa"/>
          </w:tcPr>
          <w:p w14:paraId="6D887F4F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2888DD21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2598165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6D49B123" w14:textId="77777777" w:rsidR="00777997" w:rsidRPr="00571F85" w:rsidRDefault="00777997" w:rsidP="00777997">
      <w:pPr>
        <w:suppressAutoHyphens/>
        <w:ind w:firstLine="0"/>
        <w:rPr>
          <w:rFonts w:eastAsia="MS Mincho" w:cs="Arial"/>
        </w:rPr>
      </w:pPr>
    </w:p>
    <w:p w14:paraId="3F1D87CC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p w14:paraId="6AEF6F27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>
        <w:rPr>
          <w:rFonts w:eastAsia="MS Mincho" w:cs="Arial"/>
        </w:rPr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1280260" w14:textId="15DA6DA3" w:rsidR="00CD7740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21330" w:history="1">
            <w:r w:rsidR="00CD7740" w:rsidRPr="00DA6BC6">
              <w:rPr>
                <w:rStyle w:val="a6"/>
              </w:rPr>
              <w:t>Введение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2</w:t>
            </w:r>
            <w:r w:rsidR="00CD7740">
              <w:rPr>
                <w:webHidden/>
              </w:rPr>
              <w:fldChar w:fldCharType="end"/>
            </w:r>
          </w:hyperlink>
        </w:p>
        <w:p w14:paraId="56F012F6" w14:textId="432117AC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1" w:history="1">
            <w:r w:rsidR="00CD7740" w:rsidRPr="00DA6BC6">
              <w:rPr>
                <w:rStyle w:val="a6"/>
              </w:rPr>
              <w:t>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Термины и определения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3</w:t>
            </w:r>
            <w:r w:rsidR="00CD7740">
              <w:rPr>
                <w:webHidden/>
              </w:rPr>
              <w:fldChar w:fldCharType="end"/>
            </w:r>
          </w:hyperlink>
        </w:p>
        <w:p w14:paraId="53144B65" w14:textId="5E427449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2" w:history="1">
            <w:r w:rsidR="00CD7740" w:rsidRPr="00DA6BC6">
              <w:rPr>
                <w:rStyle w:val="a6"/>
              </w:rPr>
              <w:t>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Перечень сокращений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4</w:t>
            </w:r>
            <w:r w:rsidR="00CD7740">
              <w:rPr>
                <w:webHidden/>
              </w:rPr>
              <w:fldChar w:fldCharType="end"/>
            </w:r>
          </w:hyperlink>
        </w:p>
        <w:p w14:paraId="4C9D4E56" w14:textId="31EFE095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3" w:history="1">
            <w:r w:rsidR="00CD7740" w:rsidRPr="00DA6BC6">
              <w:rPr>
                <w:rStyle w:val="a6"/>
              </w:rPr>
              <w:t>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Основные сведения о разработке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9D3219E" w14:textId="0E6AD48D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Наименование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3BD8536" w14:textId="01C06B72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5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Цель и задачи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58AC4826" w14:textId="778DB6F4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Сведения об исполнителе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6458CA58" w14:textId="464C2FBF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7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Сведения о заказчике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3D578B6E" w14:textId="70DC69BB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8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Сроки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628CBF4B" w14:textId="7E0F5E72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9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Назначение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C939343" w14:textId="723FD8A7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0" w:history="1">
            <w:r w:rsidR="00CD7740" w:rsidRPr="00DA6BC6">
              <w:rPr>
                <w:rStyle w:val="a6"/>
              </w:rPr>
              <w:t>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Описание предметной области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6</w:t>
            </w:r>
            <w:r w:rsidR="00CD7740">
              <w:rPr>
                <w:webHidden/>
              </w:rPr>
              <w:fldChar w:fldCharType="end"/>
            </w:r>
          </w:hyperlink>
        </w:p>
        <w:p w14:paraId="54854436" w14:textId="275851FC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1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Аналог 1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6</w:t>
            </w:r>
            <w:r w:rsidR="00CD7740">
              <w:rPr>
                <w:webHidden/>
              </w:rPr>
              <w:fldChar w:fldCharType="end"/>
            </w:r>
          </w:hyperlink>
        </w:p>
        <w:p w14:paraId="1796A16A" w14:textId="1B039E4C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2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Аналог 2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7</w:t>
            </w:r>
            <w:r w:rsidR="00CD7740">
              <w:rPr>
                <w:webHidden/>
              </w:rPr>
              <w:fldChar w:fldCharType="end"/>
            </w:r>
          </w:hyperlink>
        </w:p>
        <w:p w14:paraId="08BB122A" w14:textId="246C34E7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3" w:history="1">
            <w:r w:rsidR="00CD7740" w:rsidRPr="00DA6BC6">
              <w:rPr>
                <w:rStyle w:val="a6"/>
              </w:rPr>
              <w:t>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результатам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0BB480A5" w14:textId="3DE6518E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функциональным характеристикам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26B7F3F0" w14:textId="2FDB2767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5" w:history="1">
            <w:r w:rsidR="00CD7740" w:rsidRPr="00DA6BC6">
              <w:rPr>
                <w:rStyle w:val="a6"/>
              </w:rPr>
              <w:t>При разработке информационной системы (ИС) для магазина настольных игр необходимо учитывать следующие функциональные требования: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7A16084A" w14:textId="0781D6CA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пользовательскому интерфейсу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3A48F160" w14:textId="7C81E6B8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7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видам обеспечения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1B60B855" w14:textId="080F7172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8" w:history="1">
            <w:r w:rsidR="00CD7740" w:rsidRPr="00DA6BC6">
              <w:rPr>
                <w:rStyle w:val="a6"/>
              </w:rPr>
              <w:t>5.3.1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Требование к математическому обеспечению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688C6127" w14:textId="594FFE59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9" w:history="1">
            <w:r w:rsidR="00CD7740" w:rsidRPr="00DA6BC6">
              <w:rPr>
                <w:rStyle w:val="a6"/>
              </w:rPr>
              <w:t>5.3.2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Требование к информационному обеспечению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6C7811EC" w14:textId="3E4DD30F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0" w:history="1">
            <w:r w:rsidR="00CD7740" w:rsidRPr="00DA6BC6">
              <w:rPr>
                <w:rStyle w:val="a6"/>
              </w:rPr>
              <w:t>5.3.3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надежности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55547522" w14:textId="152419E5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1" w:history="1">
            <w:r w:rsidR="00CD7740" w:rsidRPr="00DA6BC6">
              <w:rPr>
                <w:rStyle w:val="a6"/>
              </w:rPr>
              <w:t>5.3.4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безопасности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241E707F" w14:textId="465F1848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2" w:history="1">
            <w:r w:rsidR="00CD7740" w:rsidRPr="00DA6BC6">
              <w:rPr>
                <w:rStyle w:val="a6"/>
              </w:rPr>
              <w:t>5.3.5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патентной чистоте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3ECE7521" w14:textId="1A5B0B1C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3" w:history="1">
            <w:r w:rsidR="00CD7740" w:rsidRPr="00DA6BC6">
              <w:rPr>
                <w:rStyle w:val="a6"/>
              </w:rPr>
              <w:t>5.3.6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эргономической и технической эстетике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11704749" w14:textId="257DA013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4" w:history="1">
            <w:r w:rsidR="00CD7740" w:rsidRPr="00DA6BC6">
              <w:rPr>
                <w:rStyle w:val="a6"/>
              </w:rPr>
              <w:t>5.3.7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стандартизации и унификации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1B6B7C43" w14:textId="61DDCD13" w:rsidR="00CD7740" w:rsidRDefault="002C35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5" w:history="1">
            <w:r w:rsidR="00CD7740" w:rsidRPr="00DA6BC6">
              <w:rPr>
                <w:rStyle w:val="a6"/>
              </w:rPr>
              <w:t>5.3.8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Дополнительные требования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058AC76C" w14:textId="67B415BF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перспективам развития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38112CBD" w14:textId="285ACBA5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7" w:history="1">
            <w:r w:rsidR="00CD7740" w:rsidRPr="00DA6BC6">
              <w:rPr>
                <w:rStyle w:val="a6"/>
              </w:rPr>
              <w:t>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Состав и содержание работ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13</w:t>
            </w:r>
            <w:r w:rsidR="00CD7740">
              <w:rPr>
                <w:webHidden/>
              </w:rPr>
              <w:fldChar w:fldCharType="end"/>
            </w:r>
          </w:hyperlink>
        </w:p>
        <w:p w14:paraId="05EE1279" w14:textId="5B3DF090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8" w:history="1">
            <w:r w:rsidR="00CD7740" w:rsidRPr="00DA6BC6">
              <w:rPr>
                <w:rStyle w:val="a6"/>
              </w:rPr>
              <w:t>7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Порядок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14</w:t>
            </w:r>
            <w:r w:rsidR="00CD7740">
              <w:rPr>
                <w:webHidden/>
              </w:rPr>
              <w:fldChar w:fldCharType="end"/>
            </w:r>
          </w:hyperlink>
        </w:p>
        <w:p w14:paraId="19476E32" w14:textId="6B1027A3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9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Стадии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14</w:t>
            </w:r>
            <w:r w:rsidR="00CD7740">
              <w:rPr>
                <w:webHidden/>
              </w:rPr>
              <w:fldChar w:fldCharType="end"/>
            </w:r>
          </w:hyperlink>
        </w:p>
        <w:p w14:paraId="645B3D84" w14:textId="61DFB54F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0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Этапы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15</w:t>
            </w:r>
            <w:r w:rsidR="00CD7740">
              <w:rPr>
                <w:webHidden/>
              </w:rPr>
              <w:fldChar w:fldCharType="end"/>
            </w:r>
          </w:hyperlink>
        </w:p>
        <w:p w14:paraId="1B53EA7D" w14:textId="5B39B2FB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1" w:history="1">
            <w:r w:rsidR="00CD7740" w:rsidRPr="00DA6BC6">
              <w:rPr>
                <w:rStyle w:val="a6"/>
              </w:rPr>
              <w:t>8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документации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17</w:t>
            </w:r>
            <w:r w:rsidR="00CD7740">
              <w:rPr>
                <w:webHidden/>
              </w:rPr>
              <w:fldChar w:fldCharType="end"/>
            </w:r>
          </w:hyperlink>
        </w:p>
        <w:p w14:paraId="7D5788B6" w14:textId="71D0D28D" w:rsidR="00CD7740" w:rsidRDefault="002C35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2" w:history="1">
            <w:r w:rsidR="00CD7740" w:rsidRPr="00DA6BC6">
              <w:rPr>
                <w:rStyle w:val="a6"/>
              </w:rPr>
              <w:t>9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Порядок контроля и приемки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22249D03" w14:textId="14256B7B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3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Виды испытаний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71A84F55" w14:textId="5391026B" w:rsidR="00CD7740" w:rsidRDefault="002C35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Общие требования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4DB9FE6F" w14:textId="60F86883" w:rsidR="005A4E60" w:rsidRPr="0057764D" w:rsidRDefault="00442256" w:rsidP="0057764D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777997">
      <w:pPr>
        <w:pStyle w:val="1"/>
        <w:numPr>
          <w:ilvl w:val="0"/>
          <w:numId w:val="0"/>
        </w:numPr>
        <w:spacing w:after="240"/>
        <w:ind w:firstLine="851"/>
      </w:pPr>
      <w:bookmarkStart w:id="0" w:name="_Toc181621330"/>
      <w:r>
        <w:lastRenderedPageBreak/>
        <w:t>Вв</w:t>
      </w:r>
      <w:r w:rsidR="005A4E60" w:rsidRPr="00F62DCD">
        <w:t>едение</w:t>
      </w:r>
      <w:bookmarkEnd w:id="0"/>
    </w:p>
    <w:p w14:paraId="63D4755B" w14:textId="23F5478D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1F49C9">
        <w:t xml:space="preserve">магазина </w:t>
      </w:r>
      <w:r w:rsidR="0073690B">
        <w:t>настольных игр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1" w:name="_Toc181621331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21992FB2" w14:textId="408D881F" w:rsidR="005A24A5" w:rsidRDefault="005A24A5" w:rsidP="005A24A5">
      <w:r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128582E8" w14:textId="75DD1284" w:rsidR="00763519" w:rsidRDefault="00763519" w:rsidP="005A24A5">
      <w:r>
        <w:t>База данных</w:t>
      </w:r>
      <w:r w:rsidR="00F640ED">
        <w:t xml:space="preserve"> (БД)</w:t>
      </w:r>
      <w:r>
        <w:t xml:space="preserve"> </w:t>
      </w:r>
      <w:r w:rsidRPr="00A67058">
        <w:t>–</w:t>
      </w:r>
      <w:r>
        <w:t xml:space="preserve"> </w:t>
      </w:r>
      <w:r w:rsidR="00F640ED" w:rsidRPr="00F640ED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6A589B3A" w:rsidR="00763519" w:rsidRDefault="00763519" w:rsidP="005A24A5">
      <w:r>
        <w:t xml:space="preserve">Система управления базами данных </w:t>
      </w:r>
      <w:r w:rsidR="00F640ED">
        <w:t>(СУБД)</w:t>
      </w:r>
      <w:r w:rsidRPr="00A67058">
        <w:t>–</w:t>
      </w:r>
      <w:r>
        <w:t xml:space="preserve"> </w:t>
      </w:r>
      <w:r w:rsidRPr="00763519">
        <w:t>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масштабирования базы данных.</w:t>
      </w:r>
    </w:p>
    <w:p w14:paraId="6A91D5C1" w14:textId="77777777" w:rsidR="00203597" w:rsidRPr="00BF5FF3" w:rsidRDefault="00203597" w:rsidP="00203597">
      <w:pPr>
        <w:spacing w:before="0" w:after="200"/>
        <w:ind w:firstLine="709"/>
        <w:contextualSpacing w:val="0"/>
      </w:pPr>
      <w:r w:rsidRPr="00BF5FF3">
        <w:t xml:space="preserve">DFD — общепринятое сокращение от англ. </w:t>
      </w:r>
      <w:proofErr w:type="spellStart"/>
      <w:r w:rsidRPr="00BF5FF3">
        <w:t>data</w:t>
      </w:r>
      <w:proofErr w:type="spellEnd"/>
      <w:r w:rsidRPr="00BF5FF3">
        <w:t xml:space="preserve"> </w:t>
      </w:r>
      <w:proofErr w:type="spellStart"/>
      <w:r w:rsidRPr="00BF5FF3">
        <w:t>flow</w:t>
      </w:r>
      <w:proofErr w:type="spellEnd"/>
      <w:r w:rsidRPr="00BF5FF3">
        <w:t xml:space="preserve"> </w:t>
      </w:r>
      <w:proofErr w:type="spellStart"/>
      <w:r w:rsidRPr="00BF5FF3">
        <w:t>diagrams</w:t>
      </w:r>
      <w:proofErr w:type="spellEnd"/>
      <w:r w:rsidRPr="00BF5FF3"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77C24B84" w14:textId="77777777" w:rsidR="00203597" w:rsidRDefault="00203597" w:rsidP="00203597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3567B463" w14:textId="77777777" w:rsidR="00203597" w:rsidRPr="006A4ADC" w:rsidRDefault="00203597" w:rsidP="00203597">
      <w:pPr>
        <w:spacing w:before="0" w:after="200"/>
        <w:ind w:firstLine="709"/>
        <w:contextualSpacing w:val="0"/>
      </w:pPr>
      <w:r w:rsidRPr="006A4ADC">
        <w:t>SQL (</w:t>
      </w:r>
      <w:proofErr w:type="spellStart"/>
      <w:r w:rsidRPr="006A4ADC">
        <w:t>Structured</w:t>
      </w:r>
      <w:proofErr w:type="spellEnd"/>
      <w:r w:rsidRPr="006A4ADC">
        <w:t xml:space="preserve"> </w:t>
      </w:r>
      <w:proofErr w:type="spellStart"/>
      <w:r w:rsidRPr="006A4ADC">
        <w:t>Query</w:t>
      </w:r>
      <w:proofErr w:type="spellEnd"/>
      <w:r w:rsidRPr="006A4ADC">
        <w:t xml:space="preserve">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5DE28CD" w14:textId="76FEB2B5" w:rsidR="0057764D" w:rsidRPr="0057764D" w:rsidRDefault="0057764D" w:rsidP="0057764D"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— бесплатное графическое приложение с открытым исходным кодом для управления базами данных </w:t>
      </w:r>
      <w:r w:rsidRPr="0057764D">
        <w:rPr>
          <w:lang w:val="en-US"/>
        </w:rPr>
        <w:t>SQLite</w:t>
      </w:r>
      <w:r w:rsidRPr="0057764D">
        <w:t>.</w:t>
      </w:r>
    </w:p>
    <w:p w14:paraId="189E1D63" w14:textId="06D00FE7" w:rsidR="00F922B7" w:rsidRDefault="0057764D" w:rsidP="0057764D">
      <w:r w:rsidRPr="0057764D">
        <w:t xml:space="preserve">С помощью </w:t>
      </w:r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можно создавать, изменять и запрашивать базы данных без необходимости писать команды </w:t>
      </w:r>
      <w:r w:rsidRPr="0057764D">
        <w:rPr>
          <w:lang w:val="en-US"/>
        </w:rPr>
        <w:t>SQL</w:t>
      </w:r>
      <w:r w:rsidRPr="0057764D">
        <w:t xml:space="preserve"> вручную</w:t>
      </w:r>
    </w:p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Default="00A82498" w:rsidP="00A82498">
      <w:pPr>
        <w:pStyle w:val="1"/>
      </w:pPr>
      <w:bookmarkStart w:id="4" w:name="_Toc181621332"/>
      <w:r>
        <w:lastRenderedPageBreak/>
        <w:t>Перечень сокращений</w:t>
      </w:r>
      <w:bookmarkEnd w:id="4"/>
    </w:p>
    <w:p w14:paraId="5BA9C30F" w14:textId="1AAD06D8" w:rsidR="004A6148" w:rsidRPr="004A6148" w:rsidRDefault="00A67058" w:rsidP="004A6148">
      <w:pPr>
        <w:ind w:firstLine="709"/>
      </w:pPr>
      <w:bookmarkStart w:id="5" w:name="_Hlk179024710"/>
      <w:r w:rsidRPr="004A6148">
        <w:t>ИС – информационная система.</w:t>
      </w:r>
    </w:p>
    <w:p w14:paraId="32DD49A5" w14:textId="4A80C15D" w:rsidR="00A67058" w:rsidRPr="004A6148" w:rsidRDefault="00A67058" w:rsidP="00011C87">
      <w:pPr>
        <w:ind w:firstLine="709"/>
      </w:pPr>
      <w:r w:rsidRPr="004A6148">
        <w:t>ТЗ – техническое задание.</w:t>
      </w:r>
    </w:p>
    <w:p w14:paraId="45805FF2" w14:textId="16942CAA" w:rsidR="00F640ED" w:rsidRPr="004A6148" w:rsidRDefault="00F640ED" w:rsidP="00011C87">
      <w:pPr>
        <w:ind w:firstLine="709"/>
      </w:pPr>
      <w:r w:rsidRPr="004A6148">
        <w:t>БД – база данных.</w:t>
      </w:r>
    </w:p>
    <w:p w14:paraId="19787FDB" w14:textId="60A6652A" w:rsidR="0057764D" w:rsidRPr="004A6148" w:rsidRDefault="0057764D" w:rsidP="00011C87">
      <w:pPr>
        <w:ind w:firstLine="709"/>
      </w:pPr>
      <w:r w:rsidRPr="004A6148">
        <w:t>ПО - программное обеспечение.</w:t>
      </w:r>
    </w:p>
    <w:p w14:paraId="3044445C" w14:textId="0AC6844F" w:rsidR="0057764D" w:rsidRPr="004A6148" w:rsidRDefault="0057764D" w:rsidP="00011C87">
      <w:pPr>
        <w:ind w:firstLine="709"/>
      </w:pPr>
      <w:r w:rsidRPr="004A6148">
        <w:t>ТЗ - техническое задание.</w:t>
      </w:r>
    </w:p>
    <w:p w14:paraId="00DFECD7" w14:textId="30330A83" w:rsidR="00763519" w:rsidRPr="004A6148" w:rsidRDefault="00763519" w:rsidP="00011C87">
      <w:pPr>
        <w:ind w:firstLine="709"/>
      </w:pPr>
      <w:r w:rsidRPr="004A6148">
        <w:t xml:space="preserve">СУБД – </w:t>
      </w:r>
      <w:r w:rsidR="00F640ED" w:rsidRPr="004A6148">
        <w:t>Система управления базами данных.</w:t>
      </w:r>
    </w:p>
    <w:p w14:paraId="68A755D8" w14:textId="4C3204A1" w:rsidR="004A6148" w:rsidRPr="004A6148" w:rsidRDefault="00203597" w:rsidP="004A6148">
      <w:pPr>
        <w:spacing w:before="0" w:after="200"/>
        <w:ind w:firstLine="709"/>
        <w:contextualSpacing w:val="0"/>
        <w:jc w:val="left"/>
      </w:pPr>
      <w:r w:rsidRPr="004A6148">
        <w:t>ПК – персональный компьютер.</w:t>
      </w:r>
    </w:p>
    <w:bookmarkEnd w:id="5"/>
    <w:p w14:paraId="61FE344B" w14:textId="77777777" w:rsidR="00203597" w:rsidRPr="00203597" w:rsidRDefault="00203597" w:rsidP="00A67058"/>
    <w:p w14:paraId="38600864" w14:textId="7D888C5C" w:rsidR="00592879" w:rsidRDefault="00592879" w:rsidP="00592879">
      <w:pPr>
        <w:pStyle w:val="1"/>
      </w:pPr>
      <w:bookmarkStart w:id="6" w:name="_Toc181621333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81621334"/>
      <w:r>
        <w:t>Наименование разработки</w:t>
      </w:r>
      <w:bookmarkEnd w:id="7"/>
    </w:p>
    <w:p w14:paraId="1BB068BD" w14:textId="3C44A8E7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 xml:space="preserve">Наименованием настоящей разработки является </w:t>
      </w:r>
      <w:r>
        <w:rPr>
          <w:rFonts w:cs="Times New Roman"/>
          <w:szCs w:val="24"/>
        </w:rPr>
        <w:t xml:space="preserve">«Информационная система для </w:t>
      </w:r>
      <w:r w:rsidR="0073690B">
        <w:rPr>
          <w:rFonts w:cs="Times New Roman"/>
          <w:szCs w:val="24"/>
        </w:rPr>
        <w:t>настольных игр»</w:t>
      </w:r>
      <w:r w:rsidR="001F49C9"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81621335"/>
      <w:r>
        <w:t>Цель и задачи</w:t>
      </w:r>
      <w:bookmarkEnd w:id="8"/>
    </w:p>
    <w:p w14:paraId="5B73AA14" w14:textId="77777777" w:rsidR="0073690B" w:rsidRDefault="0073690B" w:rsidP="0073690B">
      <w:r>
        <w:t>Основными целями создания информационной системы для «Магазина настольных игр» являются:</w:t>
      </w:r>
    </w:p>
    <w:p w14:paraId="7F50B39A" w14:textId="77777777" w:rsidR="0073690B" w:rsidRDefault="0073690B" w:rsidP="0073690B">
      <w:pPr>
        <w:pStyle w:val="a0"/>
        <w:ind w:left="645" w:hanging="360"/>
      </w:pPr>
      <w:r>
        <w:t>Предоставление современного и удобного инструмента для отслеживания товаров на складе, контроля их цены, оформления заказов и отслеживания финансов в магазине.</w:t>
      </w:r>
    </w:p>
    <w:p w14:paraId="56072231" w14:textId="77777777" w:rsidR="0073690B" w:rsidRDefault="0073690B" w:rsidP="0073690B">
      <w:pPr>
        <w:pStyle w:val="a0"/>
        <w:ind w:left="645" w:hanging="360"/>
      </w:pPr>
      <w:r>
        <w:t>Повышение эффективности и качества продажи товаров в магазинах настольных игр.</w:t>
      </w:r>
    </w:p>
    <w:p w14:paraId="52EDEC11" w14:textId="27FFEE44" w:rsidR="00A52CF3" w:rsidRDefault="00847368" w:rsidP="00847368">
      <w:pPr>
        <w:pStyle w:val="2"/>
      </w:pPr>
      <w:bookmarkStart w:id="9" w:name="_Toc181621336"/>
      <w:r>
        <w:t xml:space="preserve">Сведения об </w:t>
      </w:r>
      <w:r w:rsidR="00A67058">
        <w:t>исполнителе</w:t>
      </w:r>
      <w:bookmarkEnd w:id="9"/>
    </w:p>
    <w:p w14:paraId="1915A76D" w14:textId="55EB125F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CD141A">
        <w:rPr>
          <w:rFonts w:cs="Times New Roman"/>
          <w:szCs w:val="24"/>
        </w:rPr>
        <w:t>я</w:t>
      </w:r>
      <w:r w:rsidRPr="00716A84">
        <w:rPr>
          <w:rFonts w:cs="Times New Roman"/>
          <w:szCs w:val="24"/>
        </w:rPr>
        <w:t>м</w:t>
      </w:r>
      <w:r w:rsidR="00CD141A">
        <w:rPr>
          <w:rFonts w:cs="Times New Roman"/>
          <w:szCs w:val="24"/>
        </w:rPr>
        <w:t>и</w:t>
      </w:r>
      <w:r w:rsidRPr="00716A84">
        <w:rPr>
          <w:rFonts w:cs="Times New Roman"/>
          <w:szCs w:val="24"/>
        </w:rPr>
        <w:t xml:space="preserve"> проекта явля</w:t>
      </w:r>
      <w:r w:rsidR="00CD141A">
        <w:rPr>
          <w:rFonts w:cs="Times New Roman"/>
          <w:szCs w:val="24"/>
        </w:rPr>
        <w:t>ю</w:t>
      </w:r>
      <w:r w:rsidRPr="00716A84">
        <w:rPr>
          <w:rFonts w:cs="Times New Roman"/>
          <w:szCs w:val="24"/>
        </w:rPr>
        <w:t>тся студент</w:t>
      </w:r>
      <w:r w:rsidR="00CD141A">
        <w:rPr>
          <w:rFonts w:cs="Times New Roman"/>
          <w:szCs w:val="24"/>
        </w:rPr>
        <w:t>ы</w:t>
      </w:r>
      <w:r w:rsidRPr="00716A84">
        <w:rPr>
          <w:rFonts w:cs="Times New Roman"/>
          <w:szCs w:val="24"/>
        </w:rPr>
        <w:t xml:space="preserve"> Колледжа </w:t>
      </w:r>
      <w:proofErr w:type="spellStart"/>
      <w:r w:rsidRPr="00716A84">
        <w:rPr>
          <w:rFonts w:cs="Times New Roman"/>
          <w:szCs w:val="24"/>
        </w:rPr>
        <w:t>ВятГУ</w:t>
      </w:r>
      <w:proofErr w:type="spellEnd"/>
      <w:r>
        <w:rPr>
          <w:rFonts w:cs="Times New Roman"/>
          <w:szCs w:val="24"/>
        </w:rPr>
        <w:t xml:space="preserve"> групп ИСПк</w:t>
      </w:r>
      <w:r w:rsidR="00CD141A">
        <w:rPr>
          <w:rFonts w:cs="Times New Roman"/>
          <w:szCs w:val="24"/>
        </w:rPr>
        <w:t>-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</w:t>
      </w:r>
      <w:r w:rsidR="0073690B">
        <w:rPr>
          <w:rFonts w:cs="Times New Roman"/>
          <w:szCs w:val="24"/>
        </w:rPr>
        <w:t>5</w:t>
      </w:r>
      <w:r>
        <w:rPr>
          <w:rFonts w:cs="Times New Roman"/>
          <w:szCs w:val="24"/>
        </w:rPr>
        <w:t>-52-</w:t>
      </w:r>
      <w:proofErr w:type="gramStart"/>
      <w:r>
        <w:rPr>
          <w:rFonts w:cs="Times New Roman"/>
          <w:szCs w:val="24"/>
        </w:rPr>
        <w:t>00</w:t>
      </w:r>
      <w:r w:rsidR="001F49C9">
        <w:rPr>
          <w:szCs w:val="24"/>
        </w:rPr>
        <w:t xml:space="preserve"> </w:t>
      </w:r>
      <w:r w:rsidR="00CD141A">
        <w:rPr>
          <w:szCs w:val="24"/>
        </w:rPr>
        <w:t xml:space="preserve"> </w:t>
      </w:r>
      <w:r w:rsidR="0073690B">
        <w:rPr>
          <w:szCs w:val="24"/>
        </w:rPr>
        <w:t>Панов</w:t>
      </w:r>
      <w:proofErr w:type="gramEnd"/>
      <w:r w:rsidR="0073690B">
        <w:rPr>
          <w:szCs w:val="24"/>
        </w:rPr>
        <w:t xml:space="preserve"> Антон Андреевич</w:t>
      </w:r>
      <w:r w:rsidR="00CD141A">
        <w:rPr>
          <w:szCs w:val="24"/>
        </w:rPr>
        <w:t xml:space="preserve"> и </w:t>
      </w:r>
      <w:r w:rsidR="0073690B">
        <w:rPr>
          <w:szCs w:val="24"/>
        </w:rPr>
        <w:t>Праздников Александр Андреевич</w:t>
      </w:r>
      <w:r w:rsidR="00CD141A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81621337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EEF32C4" w14:textId="013F39EA" w:rsidR="00A67058" w:rsidRDefault="0059315A" w:rsidP="0059315A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 xml:space="preserve">Руководитель учебной практики, </w:t>
      </w:r>
      <w:proofErr w:type="spellStart"/>
      <w:r>
        <w:rPr>
          <w:rFonts w:cs="Times New Roman"/>
        </w:rPr>
        <w:t>Долженкова</w:t>
      </w:r>
      <w:proofErr w:type="spellEnd"/>
      <w:r>
        <w:rPr>
          <w:rFonts w:cs="Times New Roman"/>
        </w:rPr>
        <w:t xml:space="preserve"> М.Л.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81621338"/>
      <w:r>
        <w:t>Сроки разработки</w:t>
      </w:r>
      <w:bookmarkEnd w:id="12"/>
    </w:p>
    <w:p w14:paraId="34246C2E" w14:textId="18F80AF2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</w:t>
      </w:r>
      <w:r w:rsidR="0059315A">
        <w:rPr>
          <w:rFonts w:cs="Times New Roman"/>
          <w:szCs w:val="24"/>
        </w:rPr>
        <w:t>10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73690B" w:rsidRPr="0073690B">
        <w:rPr>
          <w:rFonts w:cs="Times New Roman"/>
          <w:szCs w:val="24"/>
          <w:highlight w:val="yellow"/>
        </w:rPr>
        <w:t>ХХ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</w:t>
      </w:r>
      <w:r w:rsidR="0073690B">
        <w:rPr>
          <w:rFonts w:cs="Times New Roman"/>
          <w:szCs w:val="24"/>
        </w:rPr>
        <w:t>1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39E2B19A" w:rsidR="00847368" w:rsidRDefault="00847368" w:rsidP="00847368">
      <w:pPr>
        <w:pStyle w:val="2"/>
      </w:pPr>
      <w:bookmarkStart w:id="13" w:name="_Toc181621339"/>
      <w:r>
        <w:t>Назначение разработки</w:t>
      </w:r>
      <w:bookmarkEnd w:id="13"/>
    </w:p>
    <w:p w14:paraId="3EFC79DF" w14:textId="76DC3FEB" w:rsidR="0073690B" w:rsidRPr="007125C0" w:rsidRDefault="003A2F6B" w:rsidP="0073690B">
      <w:r w:rsidRPr="004A6148">
        <w:t>Разрабатываемая информационная система предназначена для</w:t>
      </w:r>
      <w:r w:rsidR="001F49C9">
        <w:t xml:space="preserve"> ведения учёта</w:t>
      </w:r>
      <w:r w:rsidR="00A90EB0">
        <w:t xml:space="preserve">, создания и обработки заказов, связанных с </w:t>
      </w:r>
      <w:r w:rsidR="0073690B">
        <w:t>настольными играми</w:t>
      </w:r>
      <w:r w:rsidR="00605D23">
        <w:t>.</w:t>
      </w:r>
      <w:r w:rsidR="00A90EB0">
        <w:t xml:space="preserve"> В ИС должны быть возможности просмотра и редактирования информации о заказах, а также с данными о них. Результатом должно стать приложение, которое систематизирует данные, а также упрощает восприятие информации о заказах.</w:t>
      </w:r>
    </w:p>
    <w:p w14:paraId="41CED6DE" w14:textId="6B152870" w:rsidR="00592879" w:rsidRDefault="00E61B22" w:rsidP="00E61B22">
      <w:pPr>
        <w:pStyle w:val="1"/>
      </w:pPr>
      <w:bookmarkStart w:id="14" w:name="_Toc181621340"/>
      <w:r>
        <w:lastRenderedPageBreak/>
        <w:t>Описание предметной области</w:t>
      </w:r>
      <w:bookmarkEnd w:id="14"/>
    </w:p>
    <w:p w14:paraId="09163C70" w14:textId="5B06B7F8" w:rsidR="00C54788" w:rsidRPr="00A90EB0" w:rsidRDefault="00A90EB0" w:rsidP="00A90EB0">
      <w:r w:rsidRPr="00A90EB0">
        <w:t xml:space="preserve">Магазин по продаже </w:t>
      </w:r>
      <w:r w:rsidR="0073690B">
        <w:t>настольных игр</w:t>
      </w:r>
      <w:r w:rsidRPr="00A90EB0">
        <w:t xml:space="preserve"> 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</w:t>
      </w:r>
      <w:r w:rsidR="0073690B">
        <w:t>настольных игр</w:t>
      </w:r>
      <w:r w:rsidRPr="00A90EB0">
        <w:t>.</w:t>
      </w:r>
      <w:r>
        <w:t xml:space="preserve"> </w:t>
      </w:r>
      <w:r w:rsidRPr="00A90EB0">
        <w:t xml:space="preserve">Помимо разработанного программного обеспечения для автоматизации работы магазина по продаже </w:t>
      </w:r>
      <w:r w:rsidR="0073690B">
        <w:t>настольных игр</w:t>
      </w:r>
      <w:r w:rsidRPr="00A90EB0">
        <w:t>, существуют и другие аналогичные решения на рынке. Рассмотрим два из них.</w:t>
      </w:r>
    </w:p>
    <w:p w14:paraId="64E3B2C0" w14:textId="4179A7AF" w:rsidR="00090736" w:rsidRDefault="00F560FC" w:rsidP="008D236B">
      <w:pPr>
        <w:pStyle w:val="2"/>
      </w:pPr>
      <w:bookmarkStart w:id="15" w:name="_Toc181621341"/>
      <w:r>
        <w:t>Аналог</w:t>
      </w:r>
      <w:r w:rsidR="003A2A69">
        <w:t xml:space="preserve"> 1</w:t>
      </w:r>
      <w:bookmarkEnd w:id="15"/>
    </w:p>
    <w:p w14:paraId="2A16BDF8" w14:textId="6DEFB09B" w:rsidR="00A90EB0" w:rsidRDefault="0073690B" w:rsidP="0057188C">
      <w:pPr>
        <w:ind w:firstLine="0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F5729D7" wp14:editId="6DECD693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9242" w14:textId="0CB70B47" w:rsidR="00A90EB0" w:rsidRDefault="00A90EB0" w:rsidP="0057188C">
      <w:pPr>
        <w:ind w:firstLine="0"/>
        <w:jc w:val="center"/>
      </w:pPr>
      <w:r>
        <w:t xml:space="preserve">Рисунок 1 - </w:t>
      </w:r>
      <w:r w:rsidR="0073690B" w:rsidRPr="0073690B">
        <w:rPr>
          <w:rStyle w:val="normaltextrun"/>
          <w:color w:val="000000"/>
          <w:szCs w:val="24"/>
        </w:rPr>
        <w:t xml:space="preserve">Магазин </w:t>
      </w:r>
      <w:r w:rsidR="0073690B" w:rsidRPr="0073690B">
        <w:rPr>
          <w:rStyle w:val="normaltextrun"/>
          <w:color w:val="000000"/>
          <w:szCs w:val="24"/>
          <w:lang w:val="en-US"/>
        </w:rPr>
        <w:t>Hobby</w:t>
      </w:r>
      <w:r w:rsidR="0073690B" w:rsidRPr="0073690B">
        <w:rPr>
          <w:rStyle w:val="normaltextrun"/>
          <w:color w:val="000000"/>
          <w:szCs w:val="24"/>
        </w:rPr>
        <w:t xml:space="preserve"> </w:t>
      </w:r>
      <w:r w:rsidR="0073690B" w:rsidRPr="0073690B">
        <w:rPr>
          <w:rStyle w:val="normaltextrun"/>
          <w:color w:val="000000"/>
          <w:szCs w:val="24"/>
          <w:lang w:val="en-US"/>
        </w:rPr>
        <w:t>World</w:t>
      </w:r>
    </w:p>
    <w:p w14:paraId="0A081DB4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20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74682FDF" w14:textId="2415085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09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</w:t>
      </w:r>
      <w:proofErr w:type="gramStart"/>
      <w:r w:rsidRPr="0073690B">
        <w:rPr>
          <w:rStyle w:val="normaltextrun"/>
          <w:color w:val="000000"/>
        </w:rPr>
        <w:t>игру</w:t>
      </w:r>
      <w:proofErr w:type="gramEnd"/>
      <w:r w:rsidRPr="0073690B">
        <w:rPr>
          <w:rStyle w:val="normaltextrun"/>
          <w:color w:val="000000"/>
        </w:rPr>
        <w:t xml:space="preserve">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74BE5C9C" w14:textId="77777777" w:rsidR="00A90EB0" w:rsidRPr="00A90EB0" w:rsidRDefault="00A90EB0" w:rsidP="00A90EB0"/>
    <w:p w14:paraId="22B95914" w14:textId="038B8BEE" w:rsidR="00090736" w:rsidRDefault="00090736" w:rsidP="003A2A69">
      <w:pPr>
        <w:pStyle w:val="2"/>
      </w:pPr>
      <w:bookmarkStart w:id="16" w:name="_Toc181621342"/>
      <w:r w:rsidRPr="00090736">
        <w:lastRenderedPageBreak/>
        <w:t xml:space="preserve">Аналог </w:t>
      </w:r>
      <w:r w:rsidR="003A2A69">
        <w:t>2</w:t>
      </w:r>
      <w:bookmarkEnd w:id="16"/>
    </w:p>
    <w:p w14:paraId="0398B860" w14:textId="2E8E17E7" w:rsidR="00A90EB0" w:rsidRDefault="0073690B" w:rsidP="0057188C">
      <w:pPr>
        <w:ind w:firstLine="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C37C892" wp14:editId="23163FBD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FA91" w14:textId="239D30D9" w:rsidR="00A90EB0" w:rsidRDefault="00A90EB0" w:rsidP="0057188C">
      <w:pPr>
        <w:ind w:firstLine="0"/>
        <w:jc w:val="center"/>
      </w:pPr>
      <w:r>
        <w:t xml:space="preserve">Рисунок 2 - </w:t>
      </w:r>
      <w:proofErr w:type="gramStart"/>
      <w:r w:rsidR="0073690B" w:rsidRPr="0073690B">
        <w:rPr>
          <w:rStyle w:val="normaltextrun"/>
          <w:color w:val="000000"/>
          <w:szCs w:val="24"/>
        </w:rPr>
        <w:t>Магазин ”</w:t>
      </w:r>
      <w:proofErr w:type="spellStart"/>
      <w:r w:rsidR="0073690B" w:rsidRPr="0073690B">
        <w:rPr>
          <w:rStyle w:val="normaltextrun"/>
          <w:color w:val="000000"/>
          <w:szCs w:val="24"/>
        </w:rPr>
        <w:t>Игровед</w:t>
      </w:r>
      <w:proofErr w:type="spellEnd"/>
      <w:proofErr w:type="gramEnd"/>
      <w:r w:rsidR="0073690B" w:rsidRPr="0073690B">
        <w:rPr>
          <w:rStyle w:val="normaltextrun"/>
          <w:color w:val="000000"/>
          <w:szCs w:val="24"/>
        </w:rPr>
        <w:t>”</w:t>
      </w:r>
      <w:r w:rsidR="0073690B" w:rsidRPr="0073690B">
        <w:rPr>
          <w:rStyle w:val="eop"/>
          <w:color w:val="000000"/>
          <w:sz w:val="22"/>
          <w:szCs w:val="24"/>
        </w:rPr>
        <w:t> </w:t>
      </w:r>
    </w:p>
    <w:p w14:paraId="066CD083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  <w:sz w:val="22"/>
        </w:rPr>
      </w:pP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, так же </w:t>
      </w: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это только онлайн магазин, не имеющий точек выдачи товара поэтому доставка игр происходит через посредников (</w:t>
      </w:r>
      <w:proofErr w:type="spellStart"/>
      <w:r w:rsidRPr="0073690B">
        <w:rPr>
          <w:rStyle w:val="normaltextrun"/>
          <w:color w:val="000000"/>
          <w:lang w:val="en-US"/>
        </w:rPr>
        <w:t>Wailberis</w:t>
      </w:r>
      <w:proofErr w:type="spellEnd"/>
      <w:r w:rsidRPr="0073690B">
        <w:rPr>
          <w:rStyle w:val="normaltextrun"/>
          <w:color w:val="000000"/>
        </w:rPr>
        <w:t xml:space="preserve">, </w:t>
      </w:r>
      <w:proofErr w:type="spellStart"/>
      <w:r w:rsidRPr="0073690B">
        <w:rPr>
          <w:rStyle w:val="normaltextrun"/>
          <w:color w:val="000000"/>
          <w:lang w:val="en-US"/>
        </w:rPr>
        <w:t>ozon</w:t>
      </w:r>
      <w:proofErr w:type="spellEnd"/>
      <w:r w:rsidRPr="0073690B">
        <w:rPr>
          <w:rStyle w:val="normaltextrun"/>
          <w:color w:val="000000"/>
        </w:rPr>
        <w:t xml:space="preserve"> и </w:t>
      </w:r>
      <w:proofErr w:type="spellStart"/>
      <w:r w:rsidRPr="0073690B">
        <w:rPr>
          <w:rStyle w:val="normaltextrun"/>
          <w:color w:val="000000"/>
        </w:rPr>
        <w:t>тд</w:t>
      </w:r>
      <w:proofErr w:type="spellEnd"/>
      <w:r w:rsidRPr="0073690B">
        <w:rPr>
          <w:rStyle w:val="normaltextrun"/>
          <w:color w:val="000000"/>
        </w:rPr>
        <w:t xml:space="preserve">). Так же в </w:t>
      </w:r>
      <w:proofErr w:type="spellStart"/>
      <w:r w:rsidRPr="0073690B">
        <w:rPr>
          <w:rStyle w:val="normaltextrun"/>
          <w:color w:val="000000"/>
        </w:rPr>
        <w:t>Игроведе</w:t>
      </w:r>
      <w:proofErr w:type="spellEnd"/>
      <w:r w:rsidRPr="0073690B">
        <w:rPr>
          <w:rStyle w:val="normaltextrun"/>
          <w:color w:val="000000"/>
        </w:rPr>
        <w:t xml:space="preserve"> более высокие цены на настольные игры, но в нем </w:t>
      </w:r>
      <w:proofErr w:type="spellStart"/>
      <w:r w:rsidRPr="0073690B">
        <w:rPr>
          <w:rStyle w:val="normaltextrun"/>
          <w:color w:val="000000"/>
        </w:rPr>
        <w:t>присутсвует</w:t>
      </w:r>
      <w:proofErr w:type="spellEnd"/>
      <w:r w:rsidRPr="0073690B">
        <w:rPr>
          <w:rStyle w:val="normaltextrun"/>
          <w:color w:val="000000"/>
        </w:rPr>
        <w:t xml:space="preserve"> более гибкая настройка каталога нежели в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>.</w:t>
      </w:r>
      <w:r w:rsidRPr="0073690B">
        <w:rPr>
          <w:rStyle w:val="eop"/>
          <w:color w:val="000000"/>
          <w:sz w:val="22"/>
        </w:rPr>
        <w:t> </w:t>
      </w:r>
    </w:p>
    <w:p w14:paraId="1B83E28F" w14:textId="4D508FB7" w:rsidR="00A90EB0" w:rsidRPr="00A90EB0" w:rsidRDefault="00A90EB0" w:rsidP="00A90EB0">
      <w: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092F632B" w14:textId="6B5C7B5B" w:rsidR="00E61B22" w:rsidRDefault="00E61B22" w:rsidP="00E61B22">
      <w:pPr>
        <w:pStyle w:val="1"/>
      </w:pPr>
      <w:bookmarkStart w:id="17" w:name="_Toc181621343"/>
      <w:r>
        <w:lastRenderedPageBreak/>
        <w:t>Требования к результатам разработки</w:t>
      </w:r>
      <w:bookmarkEnd w:id="17"/>
    </w:p>
    <w:p w14:paraId="43756BA9" w14:textId="7290C30E" w:rsidR="001D3FB1" w:rsidRDefault="004F60F3" w:rsidP="001D3FB1">
      <w:pPr>
        <w:pStyle w:val="2"/>
      </w:pPr>
      <w:bookmarkStart w:id="18" w:name="_Toc181621344"/>
      <w:r>
        <w:t>Требования к функциональным характеристикам</w:t>
      </w:r>
      <w:bookmarkEnd w:id="18"/>
    </w:p>
    <w:p w14:paraId="3697F60F" w14:textId="205C3670" w:rsidR="00A15300" w:rsidRPr="00A15300" w:rsidRDefault="00A15300" w:rsidP="00A15300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19" w:name="_Toc181621345"/>
      <w:r w:rsidRPr="00A15300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магазина </w:t>
      </w:r>
      <w:r w:rsidR="006D09C8">
        <w:rPr>
          <w:rFonts w:eastAsiaTheme="minorEastAsia" w:cstheme="minorBidi"/>
          <w:b w:val="0"/>
          <w:bCs w:val="0"/>
          <w:szCs w:val="22"/>
        </w:rPr>
        <w:t>настольных игр</w:t>
      </w:r>
      <w:r w:rsidRPr="00A15300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функциональные требования:</w:t>
      </w:r>
      <w:bookmarkEnd w:id="19"/>
    </w:p>
    <w:p w14:paraId="60021525" w14:textId="29B761A3" w:rsidR="00802D2E" w:rsidRPr="00802D2E" w:rsidRDefault="00802D2E" w:rsidP="00802D2E">
      <w:pPr>
        <w:pStyle w:val="a0"/>
      </w:pPr>
      <w:bookmarkStart w:id="20" w:name="_Toc147068483"/>
      <w:r w:rsidRPr="00802D2E">
        <w:t>Учет товаров:</w:t>
      </w:r>
    </w:p>
    <w:p w14:paraId="4AF20456" w14:textId="32B9EF6D" w:rsidR="00802D2E" w:rsidRPr="006B063E" w:rsidRDefault="00802D2E" w:rsidP="006B063E">
      <w:pPr>
        <w:pStyle w:val="vguList2"/>
      </w:pPr>
      <w:r w:rsidRPr="006B063E">
        <w:t xml:space="preserve">Описание товаров (название, </w:t>
      </w:r>
      <w:r w:rsidR="00CB6763">
        <w:t>стоимость</w:t>
      </w:r>
      <w:r w:rsidRPr="006B063E">
        <w:t>, артикул и т. д.).</w:t>
      </w:r>
    </w:p>
    <w:p w14:paraId="57D8722B" w14:textId="1B010E36" w:rsidR="00802D2E" w:rsidRDefault="00CB6763" w:rsidP="006B063E">
      <w:pPr>
        <w:pStyle w:val="vguList2"/>
      </w:pPr>
      <w:r>
        <w:t>Остатки товаров на складе</w:t>
      </w:r>
    </w:p>
    <w:p w14:paraId="128AFBD8" w14:textId="6EA37B9D" w:rsidR="00CD7740" w:rsidRPr="006B063E" w:rsidRDefault="00CD7740" w:rsidP="006B063E">
      <w:pPr>
        <w:pStyle w:val="vguList2"/>
      </w:pPr>
      <w:r>
        <w:t>Остатки на складе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7F825DEB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>, код изделия, суммы продажи, количество проданных изделий</w:t>
      </w:r>
      <w:r w:rsidRPr="00A13935">
        <w:t>.</w:t>
      </w:r>
    </w:p>
    <w:p w14:paraId="4ECFD82A" w14:textId="77777777" w:rsidR="00A13935" w:rsidRPr="00A13935" w:rsidRDefault="00A13935" w:rsidP="00A13935">
      <w:pPr>
        <w:pStyle w:val="vguList2"/>
      </w:pPr>
      <w:r w:rsidRPr="00A13935">
        <w:t>Отслеживание суммы продажи для каждой покупки.</w:t>
      </w:r>
    </w:p>
    <w:p w14:paraId="7CDB06D8" w14:textId="67E264AB" w:rsidR="00BF444A" w:rsidRDefault="00BF444A" w:rsidP="00802D2E">
      <w:pPr>
        <w:pStyle w:val="2"/>
      </w:pPr>
      <w:bookmarkStart w:id="21" w:name="_Toc181621346"/>
      <w:r>
        <w:t>Требования к пользовательскому интерфейсу</w:t>
      </w:r>
      <w:bookmarkEnd w:id="20"/>
      <w:bookmarkEnd w:id="21"/>
    </w:p>
    <w:p w14:paraId="733CDF31" w14:textId="3DA62C66" w:rsidR="004D00FD" w:rsidRDefault="004D00FD" w:rsidP="004D00FD">
      <w:pPr>
        <w:jc w:val="center"/>
      </w:pPr>
      <w:r w:rsidRPr="004D00FD">
        <w:drawing>
          <wp:inline distT="0" distB="0" distL="0" distR="0" wp14:anchorId="5AA30776" wp14:editId="3B621AAD">
            <wp:extent cx="2019582" cy="22386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1ED2" w14:textId="40221034" w:rsidR="004D00FD" w:rsidRPr="004D00FD" w:rsidRDefault="004D00FD" w:rsidP="004D00FD">
      <w:pPr>
        <w:jc w:val="center"/>
      </w:pPr>
      <w:r>
        <w:t>Рисунок – прототип окна «авторизации»</w:t>
      </w:r>
    </w:p>
    <w:p w14:paraId="61B158CA" w14:textId="4409A4A9" w:rsidR="0036191F" w:rsidRPr="0059411A" w:rsidRDefault="005D3EC2" w:rsidP="0036191F">
      <w:pPr>
        <w:jc w:val="center"/>
      </w:pPr>
      <w:bookmarkStart w:id="22" w:name="_Toc147068484"/>
      <w:bookmarkEnd w:id="2"/>
      <w:bookmarkEnd w:id="3"/>
      <w:r w:rsidRPr="005D3EC2">
        <w:lastRenderedPageBreak/>
        <w:drawing>
          <wp:inline distT="0" distB="0" distL="0" distR="0" wp14:anchorId="40FEC2BB" wp14:editId="51C3C453">
            <wp:extent cx="5740656" cy="3472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98" cy="34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7A1" w14:textId="00780029" w:rsidR="0036191F" w:rsidRPr="0036191F" w:rsidRDefault="0036191F" w:rsidP="0036191F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>Рисунок  –</w:t>
      </w:r>
      <w:proofErr w:type="gramEnd"/>
      <w:r w:rsidRPr="0036191F">
        <w:rPr>
          <w:rFonts w:cs="Times New Roman"/>
          <w:szCs w:val="24"/>
        </w:rPr>
        <w:t xml:space="preserve"> Прототип главного окна</w:t>
      </w:r>
      <w:r w:rsidR="004D00FD">
        <w:rPr>
          <w:rFonts w:cs="Times New Roman"/>
          <w:szCs w:val="24"/>
        </w:rPr>
        <w:t xml:space="preserve"> сотрудника</w:t>
      </w:r>
    </w:p>
    <w:p w14:paraId="278687C7" w14:textId="7B288802" w:rsidR="00397912" w:rsidRPr="002155E4" w:rsidRDefault="005D3EC2" w:rsidP="002155E4">
      <w:pPr>
        <w:jc w:val="center"/>
        <w:rPr>
          <w:rFonts w:cs="Times New Roman"/>
          <w:szCs w:val="24"/>
          <w:lang w:val="en-US"/>
        </w:rPr>
      </w:pPr>
      <w:r w:rsidRPr="005D3EC2">
        <w:rPr>
          <w:rFonts w:cs="Times New Roman"/>
          <w:szCs w:val="24"/>
        </w:rPr>
        <w:drawing>
          <wp:inline distT="0" distB="0" distL="0" distR="0" wp14:anchorId="5CF6A7AA" wp14:editId="645561EE">
            <wp:extent cx="5823585" cy="3517203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272" cy="35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6C6" w14:textId="6711524F" w:rsidR="00397912" w:rsidRPr="0036191F" w:rsidRDefault="00397912" w:rsidP="00397912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>Рисунок  –</w:t>
      </w:r>
      <w:proofErr w:type="gramEnd"/>
      <w:r w:rsidRPr="0036191F">
        <w:rPr>
          <w:rFonts w:cs="Times New Roman"/>
          <w:szCs w:val="24"/>
        </w:rPr>
        <w:t xml:space="preserve"> Прототип главного окна</w:t>
      </w:r>
      <w:r w:rsidR="004D00FD">
        <w:rPr>
          <w:rFonts w:cs="Times New Roman"/>
          <w:szCs w:val="24"/>
        </w:rPr>
        <w:t xml:space="preserve"> сотрудника</w:t>
      </w:r>
      <w:r>
        <w:rPr>
          <w:rFonts w:cs="Times New Roman"/>
          <w:szCs w:val="24"/>
        </w:rPr>
        <w:t xml:space="preserve"> с под окном категорий</w:t>
      </w:r>
    </w:p>
    <w:p w14:paraId="4A15B5F0" w14:textId="77777777" w:rsidR="00397912" w:rsidRPr="0036191F" w:rsidRDefault="00397912" w:rsidP="0036191F">
      <w:pPr>
        <w:rPr>
          <w:rFonts w:cs="Times New Roman"/>
          <w:szCs w:val="24"/>
        </w:rPr>
      </w:pPr>
    </w:p>
    <w:p w14:paraId="3CB773C2" w14:textId="3EE3A4F7" w:rsidR="0036191F" w:rsidRPr="0036191F" w:rsidRDefault="005D3EC2" w:rsidP="0036191F">
      <w:pPr>
        <w:jc w:val="center"/>
        <w:rPr>
          <w:sz w:val="22"/>
          <w:szCs w:val="20"/>
        </w:rPr>
      </w:pPr>
      <w:r w:rsidRPr="005D3EC2">
        <w:rPr>
          <w:sz w:val="22"/>
          <w:szCs w:val="20"/>
        </w:rPr>
        <w:lastRenderedPageBreak/>
        <w:drawing>
          <wp:inline distT="0" distB="0" distL="0" distR="0" wp14:anchorId="3E3C5AF1" wp14:editId="6A8EE49F">
            <wp:extent cx="5855891" cy="354306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333" cy="35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B3FD" w14:textId="13A9CFCD" w:rsidR="0036191F" w:rsidRDefault="0036191F" w:rsidP="0036191F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>Рисунок  –</w:t>
      </w:r>
      <w:proofErr w:type="gramEnd"/>
      <w:r w:rsidRPr="0036191F">
        <w:rPr>
          <w:rFonts w:cs="Times New Roman"/>
          <w:szCs w:val="24"/>
        </w:rPr>
        <w:t xml:space="preserve"> Прототип </w:t>
      </w:r>
      <w:proofErr w:type="spellStart"/>
      <w:r w:rsidRPr="0036191F">
        <w:rPr>
          <w:rFonts w:cs="Times New Roman"/>
          <w:szCs w:val="24"/>
        </w:rPr>
        <w:t>окна</w:t>
      </w:r>
      <w:r w:rsidR="00FA44DA">
        <w:rPr>
          <w:rFonts w:cs="Times New Roman"/>
          <w:szCs w:val="24"/>
        </w:rPr>
        <w:t>сотрудника</w:t>
      </w:r>
      <w:proofErr w:type="spellEnd"/>
      <w:r w:rsidR="00FA44DA">
        <w:rPr>
          <w:rFonts w:cs="Times New Roman"/>
          <w:szCs w:val="24"/>
        </w:rPr>
        <w:t>,</w:t>
      </w:r>
      <w:r w:rsidRPr="0036191F">
        <w:rPr>
          <w:rFonts w:cs="Times New Roman"/>
          <w:szCs w:val="24"/>
        </w:rPr>
        <w:t xml:space="preserve"> оформления заказа</w:t>
      </w:r>
      <w:r w:rsidR="004D00FD">
        <w:rPr>
          <w:rFonts w:cs="Times New Roman"/>
          <w:szCs w:val="24"/>
        </w:rPr>
        <w:t xml:space="preserve"> </w:t>
      </w:r>
      <w:r w:rsidR="004D00FD">
        <w:rPr>
          <w:rFonts w:cs="Times New Roman"/>
          <w:szCs w:val="24"/>
        </w:rPr>
        <w:t>сотрудника</w:t>
      </w:r>
    </w:p>
    <w:p w14:paraId="7921AF46" w14:textId="1C4E0C70" w:rsidR="00A9746D" w:rsidRDefault="00A9746D" w:rsidP="0036191F">
      <w:pPr>
        <w:jc w:val="center"/>
        <w:rPr>
          <w:rFonts w:cs="Times New Roman"/>
          <w:szCs w:val="24"/>
        </w:rPr>
      </w:pPr>
    </w:p>
    <w:p w14:paraId="793FEFD6" w14:textId="24E0EC11" w:rsidR="00A9746D" w:rsidRDefault="00A9746D" w:rsidP="0036191F">
      <w:pPr>
        <w:jc w:val="center"/>
        <w:rPr>
          <w:rFonts w:cs="Times New Roman"/>
          <w:szCs w:val="24"/>
        </w:rPr>
      </w:pPr>
    </w:p>
    <w:p w14:paraId="63CCFD73" w14:textId="4A24043C" w:rsidR="00A9746D" w:rsidRDefault="00A9746D" w:rsidP="0036191F">
      <w:pPr>
        <w:jc w:val="center"/>
        <w:rPr>
          <w:rFonts w:cs="Times New Roman"/>
          <w:szCs w:val="24"/>
        </w:rPr>
      </w:pPr>
    </w:p>
    <w:p w14:paraId="62C35B5E" w14:textId="7B9522BA" w:rsidR="00A9746D" w:rsidRDefault="00A9746D" w:rsidP="0036191F">
      <w:pPr>
        <w:jc w:val="center"/>
        <w:rPr>
          <w:rFonts w:cs="Times New Roman"/>
          <w:szCs w:val="24"/>
        </w:rPr>
      </w:pPr>
    </w:p>
    <w:p w14:paraId="53072F22" w14:textId="052EE522" w:rsidR="00A9746D" w:rsidRDefault="00A9746D" w:rsidP="0036191F">
      <w:pPr>
        <w:jc w:val="center"/>
        <w:rPr>
          <w:rFonts w:cs="Times New Roman"/>
          <w:szCs w:val="24"/>
        </w:rPr>
      </w:pPr>
      <w:r w:rsidRPr="00A9746D">
        <w:rPr>
          <w:rFonts w:cs="Times New Roman"/>
          <w:szCs w:val="24"/>
        </w:rPr>
        <w:drawing>
          <wp:inline distT="0" distB="0" distL="0" distR="0" wp14:anchorId="73190DD5" wp14:editId="2334A555">
            <wp:extent cx="6115904" cy="370574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B95" w14:textId="013CB802" w:rsidR="00A9746D" w:rsidRPr="00A9746D" w:rsidRDefault="00A9746D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– Прототип окна</w:t>
      </w:r>
      <w:r w:rsidR="00FA44DA">
        <w:rPr>
          <w:rFonts w:cs="Times New Roman"/>
          <w:szCs w:val="24"/>
        </w:rPr>
        <w:t xml:space="preserve"> сотрудника,</w:t>
      </w:r>
      <w:r>
        <w:rPr>
          <w:rFonts w:cs="Times New Roman"/>
          <w:szCs w:val="24"/>
        </w:rPr>
        <w:t xml:space="preserve"> категории</w:t>
      </w:r>
      <w:r w:rsidR="004D00FD">
        <w:rPr>
          <w:rFonts w:cs="Times New Roman"/>
          <w:szCs w:val="24"/>
        </w:rPr>
        <w:t xml:space="preserve"> </w:t>
      </w:r>
    </w:p>
    <w:p w14:paraId="2D8CDD7D" w14:textId="4794F612" w:rsidR="0036191F" w:rsidRPr="0036191F" w:rsidRDefault="008B68BF" w:rsidP="0036191F">
      <w:pPr>
        <w:jc w:val="center"/>
        <w:rPr>
          <w:sz w:val="22"/>
          <w:szCs w:val="20"/>
        </w:rPr>
      </w:pPr>
      <w:r w:rsidRPr="008B68BF">
        <w:rPr>
          <w:sz w:val="22"/>
          <w:szCs w:val="20"/>
        </w:rPr>
        <w:lastRenderedPageBreak/>
        <w:drawing>
          <wp:inline distT="0" distB="0" distL="0" distR="0" wp14:anchorId="38B0E3DC" wp14:editId="75224829">
            <wp:extent cx="6115904" cy="372479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603" w14:textId="5525F9B3" w:rsidR="0036191F" w:rsidRPr="0036191F" w:rsidRDefault="0036191F" w:rsidP="0036191F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>Рисунок  –</w:t>
      </w:r>
      <w:proofErr w:type="gramEnd"/>
      <w:r w:rsidRPr="0036191F">
        <w:rPr>
          <w:rFonts w:cs="Times New Roman"/>
          <w:szCs w:val="24"/>
        </w:rPr>
        <w:t xml:space="preserve">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Заказов</w:t>
      </w:r>
    </w:p>
    <w:p w14:paraId="42B7CD27" w14:textId="419BA5D2" w:rsidR="0036191F" w:rsidRPr="0036191F" w:rsidRDefault="0034345A" w:rsidP="0036191F">
      <w:pPr>
        <w:jc w:val="center"/>
        <w:rPr>
          <w:sz w:val="22"/>
          <w:szCs w:val="20"/>
        </w:rPr>
      </w:pPr>
      <w:r w:rsidRPr="0034345A">
        <w:rPr>
          <w:sz w:val="22"/>
          <w:szCs w:val="20"/>
        </w:rPr>
        <w:drawing>
          <wp:inline distT="0" distB="0" distL="0" distR="0" wp14:anchorId="0B35314C" wp14:editId="39FD3FDA">
            <wp:extent cx="5968746" cy="3631777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217" cy="36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47A" w14:textId="20FD6867" w:rsidR="0011188A" w:rsidRPr="0036191F" w:rsidRDefault="0036191F" w:rsidP="0011188A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>Рисунок–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«Товары»</w:t>
      </w:r>
    </w:p>
    <w:p w14:paraId="0E5AD7FF" w14:textId="709CA889" w:rsidR="0011188A" w:rsidRDefault="0034345A" w:rsidP="002155E4">
      <w:pPr>
        <w:jc w:val="center"/>
        <w:rPr>
          <w:sz w:val="22"/>
          <w:szCs w:val="20"/>
        </w:rPr>
      </w:pPr>
      <w:r w:rsidRPr="0034345A">
        <w:rPr>
          <w:sz w:val="22"/>
          <w:szCs w:val="20"/>
        </w:rPr>
        <w:lastRenderedPageBreak/>
        <w:drawing>
          <wp:inline distT="0" distB="0" distL="0" distR="0" wp14:anchorId="4CA9001E" wp14:editId="3B1A5F13">
            <wp:extent cx="6041898" cy="365319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0762" cy="36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C8D" w14:textId="195E4C7B" w:rsidR="0011188A" w:rsidRDefault="0011188A" w:rsidP="00F34A7B">
      <w:pPr>
        <w:jc w:val="center"/>
        <w:rPr>
          <w:rFonts w:cs="Times New Roman"/>
          <w:szCs w:val="24"/>
        </w:rPr>
      </w:pPr>
      <w:r w:rsidRPr="0011188A">
        <w:rPr>
          <w:szCs w:val="24"/>
        </w:rPr>
        <w:t xml:space="preserve">Рисунок - </w:t>
      </w:r>
      <w:r w:rsidRPr="0011188A">
        <w:rPr>
          <w:rFonts w:cs="Times New Roman"/>
          <w:szCs w:val="24"/>
        </w:rPr>
        <w:t>Прототип</w:t>
      </w:r>
      <w:r w:rsidRPr="0036191F">
        <w:rPr>
          <w:rFonts w:cs="Times New Roman"/>
          <w:szCs w:val="24"/>
        </w:rPr>
        <w:t xml:space="preserve">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«Товары»</w:t>
      </w:r>
      <w:r>
        <w:rPr>
          <w:rFonts w:cs="Times New Roman"/>
          <w:szCs w:val="24"/>
        </w:rPr>
        <w:t xml:space="preserve"> подокно </w:t>
      </w:r>
      <w:r w:rsidR="00F34A7B">
        <w:rPr>
          <w:rFonts w:cs="Times New Roman"/>
          <w:szCs w:val="24"/>
        </w:rPr>
        <w:t>«Категории»</w:t>
      </w:r>
    </w:p>
    <w:p w14:paraId="57338616" w14:textId="6EABF193" w:rsidR="00A04951" w:rsidRDefault="00A04951" w:rsidP="00F34A7B">
      <w:pPr>
        <w:jc w:val="center"/>
        <w:rPr>
          <w:rFonts w:cs="Times New Roman"/>
          <w:szCs w:val="24"/>
        </w:rPr>
      </w:pPr>
    </w:p>
    <w:p w14:paraId="555F90B5" w14:textId="4E3F56C8" w:rsidR="00A04951" w:rsidRDefault="00A04951" w:rsidP="00F34A7B">
      <w:pPr>
        <w:jc w:val="center"/>
        <w:rPr>
          <w:rFonts w:cs="Times New Roman"/>
          <w:szCs w:val="24"/>
        </w:rPr>
      </w:pPr>
    </w:p>
    <w:p w14:paraId="6EF10720" w14:textId="2FAB59FA" w:rsidR="00A04951" w:rsidRDefault="00A04951" w:rsidP="00F34A7B">
      <w:pPr>
        <w:jc w:val="center"/>
        <w:rPr>
          <w:rFonts w:cs="Times New Roman"/>
          <w:szCs w:val="24"/>
        </w:rPr>
      </w:pPr>
    </w:p>
    <w:p w14:paraId="123ED8B6" w14:textId="580CC462" w:rsidR="00A04951" w:rsidRDefault="00A04951" w:rsidP="00F34A7B">
      <w:pPr>
        <w:jc w:val="center"/>
        <w:rPr>
          <w:rFonts w:cs="Times New Roman"/>
          <w:szCs w:val="24"/>
        </w:rPr>
      </w:pPr>
    </w:p>
    <w:p w14:paraId="7CD6C78D" w14:textId="17E1CEE6" w:rsidR="00A04951" w:rsidRDefault="00A04951" w:rsidP="00F34A7B">
      <w:pPr>
        <w:jc w:val="center"/>
        <w:rPr>
          <w:sz w:val="22"/>
          <w:szCs w:val="20"/>
        </w:rPr>
      </w:pPr>
      <w:r w:rsidRPr="00A04951">
        <w:rPr>
          <w:sz w:val="22"/>
          <w:szCs w:val="20"/>
        </w:rPr>
        <w:drawing>
          <wp:inline distT="0" distB="0" distL="0" distR="0" wp14:anchorId="6D1216CF" wp14:editId="08CCB30F">
            <wp:extent cx="5874754" cy="355501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229" cy="35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904" w14:textId="6A906FE0" w:rsidR="004D00FD" w:rsidRPr="0036191F" w:rsidRDefault="004D00FD" w:rsidP="00F34A7B">
      <w:pPr>
        <w:jc w:val="center"/>
        <w:rPr>
          <w:sz w:val="22"/>
          <w:szCs w:val="20"/>
        </w:rPr>
      </w:pPr>
      <w:r>
        <w:rPr>
          <w:sz w:val="22"/>
          <w:szCs w:val="20"/>
        </w:rPr>
        <w:t>Рисунок – Прототип окна</w:t>
      </w:r>
      <w:r w:rsidR="00FA44DA">
        <w:rPr>
          <w:sz w:val="22"/>
          <w:szCs w:val="20"/>
        </w:rPr>
        <w:t xml:space="preserve"> сотрудника,</w:t>
      </w:r>
      <w:r>
        <w:rPr>
          <w:sz w:val="22"/>
          <w:szCs w:val="20"/>
        </w:rPr>
        <w:t xml:space="preserve"> «товары» подокно «добавить»</w:t>
      </w:r>
    </w:p>
    <w:p w14:paraId="7814F68B" w14:textId="3EED3E82" w:rsidR="0036191F" w:rsidRPr="0036191F" w:rsidRDefault="004D00FD" w:rsidP="0036191F">
      <w:pPr>
        <w:jc w:val="center"/>
        <w:rPr>
          <w:sz w:val="22"/>
          <w:szCs w:val="20"/>
        </w:rPr>
      </w:pPr>
      <w:r w:rsidRPr="004D00FD">
        <w:rPr>
          <w:sz w:val="22"/>
          <w:szCs w:val="20"/>
        </w:rPr>
        <w:lastRenderedPageBreak/>
        <w:drawing>
          <wp:inline distT="0" distB="0" distL="0" distR="0" wp14:anchorId="2E83CC3B" wp14:editId="3214ED5A">
            <wp:extent cx="5759726" cy="3486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124" cy="34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B81" w14:textId="361AE6C4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>Рисунок -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Финансов</w:t>
      </w:r>
    </w:p>
    <w:p w14:paraId="0881B636" w14:textId="30B5A8F4" w:rsidR="00FA44DA" w:rsidRDefault="00FA44DA" w:rsidP="0036191F">
      <w:pPr>
        <w:jc w:val="center"/>
        <w:rPr>
          <w:rFonts w:cs="Times New Roman"/>
          <w:szCs w:val="24"/>
        </w:rPr>
      </w:pPr>
      <w:r w:rsidRPr="00FA44DA">
        <w:rPr>
          <w:rFonts w:cs="Times New Roman"/>
          <w:szCs w:val="24"/>
        </w:rPr>
        <w:drawing>
          <wp:inline distT="0" distB="0" distL="0" distR="0" wp14:anchorId="07B772F5" wp14:editId="02667C27">
            <wp:extent cx="6061710" cy="3665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659" cy="36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8BE" w14:textId="3AE79509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– Прототип окна покупателя Товары</w:t>
      </w:r>
    </w:p>
    <w:p w14:paraId="614D4366" w14:textId="75A84868" w:rsidR="00FA44DA" w:rsidRDefault="00FA44DA" w:rsidP="0036191F">
      <w:pPr>
        <w:jc w:val="center"/>
        <w:rPr>
          <w:rFonts w:cs="Times New Roman"/>
          <w:szCs w:val="24"/>
        </w:rPr>
      </w:pPr>
      <w:r w:rsidRPr="00FA44DA">
        <w:rPr>
          <w:rFonts w:cs="Times New Roman"/>
          <w:szCs w:val="24"/>
        </w:rPr>
        <w:lastRenderedPageBreak/>
        <w:drawing>
          <wp:inline distT="0" distB="0" distL="0" distR="0" wp14:anchorId="19CD5F7C" wp14:editId="01355270">
            <wp:extent cx="6090285" cy="366694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5760" cy="36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C70D" w14:textId="7B5534BD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– Прототип окна покупателя</w:t>
      </w:r>
      <w:r w:rsidR="007E4A36">
        <w:rPr>
          <w:rFonts w:cs="Times New Roman"/>
          <w:szCs w:val="24"/>
        </w:rPr>
        <w:t xml:space="preserve"> Заказы</w:t>
      </w:r>
    </w:p>
    <w:p w14:paraId="0ED543E7" w14:textId="0A69A948" w:rsidR="007E4A36" w:rsidRDefault="007E4A36" w:rsidP="0036191F">
      <w:pPr>
        <w:jc w:val="center"/>
        <w:rPr>
          <w:rFonts w:cs="Times New Roman"/>
          <w:szCs w:val="24"/>
        </w:rPr>
      </w:pPr>
      <w:r w:rsidRPr="007E4A36">
        <w:rPr>
          <w:rFonts w:cs="Times New Roman"/>
          <w:szCs w:val="24"/>
        </w:rPr>
        <w:drawing>
          <wp:inline distT="0" distB="0" distL="0" distR="0" wp14:anchorId="14FC5CE3" wp14:editId="66529D4E">
            <wp:extent cx="6052185" cy="3651117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341" cy="3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0DF" w14:textId="3C3DA5EF" w:rsidR="007E4A36" w:rsidRPr="0036191F" w:rsidRDefault="007E4A36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– Прототип </w:t>
      </w:r>
      <w:proofErr w:type="gramStart"/>
      <w:r>
        <w:rPr>
          <w:rFonts w:cs="Times New Roman"/>
          <w:szCs w:val="24"/>
        </w:rPr>
        <w:t>окна  покупателя</w:t>
      </w:r>
      <w:proofErr w:type="gramEnd"/>
      <w:r>
        <w:rPr>
          <w:rFonts w:cs="Times New Roman"/>
          <w:szCs w:val="24"/>
        </w:rPr>
        <w:t xml:space="preserve"> Заказы, подокно Посмотреть заказ</w:t>
      </w:r>
    </w:p>
    <w:p w14:paraId="36C5FEE0" w14:textId="77777777" w:rsidR="00900E44" w:rsidRDefault="00900E44" w:rsidP="00900E44">
      <w:pPr>
        <w:pStyle w:val="2"/>
      </w:pPr>
      <w:bookmarkStart w:id="23" w:name="_Toc181621347"/>
      <w:r>
        <w:t>Требования к видам обеспечения</w:t>
      </w:r>
      <w:bookmarkEnd w:id="22"/>
      <w:bookmarkEnd w:id="23"/>
    </w:p>
    <w:p w14:paraId="64CFA706" w14:textId="77777777" w:rsidR="00900E44" w:rsidRDefault="00900E44" w:rsidP="00900E44">
      <w:pPr>
        <w:pStyle w:val="3"/>
      </w:pPr>
      <w:bookmarkStart w:id="24" w:name="_Toc147068485"/>
      <w:bookmarkStart w:id="25" w:name="_Toc181621348"/>
      <w:r>
        <w:t>Требование к математическому обеспечению</w:t>
      </w:r>
      <w:bookmarkEnd w:id="24"/>
      <w:bookmarkEnd w:id="25"/>
    </w:p>
    <w:p w14:paraId="6B358EFB" w14:textId="548D2118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6846DB">
        <w:t>магазина настольных игр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6" w:name="_Toc147068486"/>
      <w:bookmarkStart w:id="27" w:name="_Toc181621349"/>
      <w:r>
        <w:lastRenderedPageBreak/>
        <w:t>Требование к информационному обеспечению</w:t>
      </w:r>
      <w:bookmarkEnd w:id="26"/>
      <w:bookmarkEnd w:id="27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4EE42AE9" w:rsidR="00900E44" w:rsidRDefault="00C532A1" w:rsidP="00900E44">
      <w:r>
        <w:t>Для информационной системы</w:t>
      </w:r>
      <w:r w:rsidR="00B63564">
        <w:t xml:space="preserve"> для реализации продукции </w:t>
      </w:r>
      <w:r w:rsidR="006846DB">
        <w:t>магазина настольных игр</w:t>
      </w:r>
      <w:r w:rsidR="00B63564">
        <w:t xml:space="preserve"> приложение должно быть разработано с помощью реляционной базы данных (СУБД) </w:t>
      </w:r>
      <w:r w:rsidR="00B63564">
        <w:rPr>
          <w:lang w:val="en-US"/>
        </w:rPr>
        <w:t>SQLite</w:t>
      </w:r>
      <w:r>
        <w:t xml:space="preserve">. 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900E44" w:rsidRPr="00F87D66" w14:paraId="69878403" w14:textId="77777777" w:rsidTr="006144D4">
        <w:tc>
          <w:tcPr>
            <w:tcW w:w="2835" w:type="dxa"/>
          </w:tcPr>
          <w:p w14:paraId="4830A27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6144D4">
        <w:tc>
          <w:tcPr>
            <w:tcW w:w="2835" w:type="dxa"/>
          </w:tcPr>
          <w:p w14:paraId="0EE056E3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6144D4">
        <w:tc>
          <w:tcPr>
            <w:tcW w:w="2835" w:type="dxa"/>
          </w:tcPr>
          <w:p w14:paraId="45CA3BA9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6144D4">
        <w:tc>
          <w:tcPr>
            <w:tcW w:w="2835" w:type="dxa"/>
          </w:tcPr>
          <w:p w14:paraId="16E0ACD2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44C0DC15" w14:textId="06A48AB4" w:rsidR="00900E44" w:rsidRDefault="00900E44" w:rsidP="00900E44">
      <w:pPr>
        <w:pStyle w:val="3"/>
      </w:pPr>
      <w:bookmarkStart w:id="28" w:name="_Toc147068489"/>
      <w:bookmarkStart w:id="29" w:name="_Toc181621350"/>
      <w:r>
        <w:t>Требования к над</w:t>
      </w:r>
      <w:r w:rsidR="003A2A69">
        <w:t>е</w:t>
      </w:r>
      <w:r>
        <w:t>жности</w:t>
      </w:r>
      <w:bookmarkEnd w:id="28"/>
      <w:bookmarkEnd w:id="29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0" w:name="_Toc147068490"/>
      <w:bookmarkStart w:id="31" w:name="_Toc181621351"/>
      <w:r>
        <w:t>Требования к безопасности</w:t>
      </w:r>
      <w:bookmarkEnd w:id="30"/>
      <w:bookmarkEnd w:id="31"/>
    </w:p>
    <w:p w14:paraId="3A955E7A" w14:textId="1054F859" w:rsidR="00900E44" w:rsidRDefault="00900E44" w:rsidP="00900E44">
      <w:r>
        <w:t>Разрабатываемая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2" w:name="_Toc147068491"/>
      <w:bookmarkStart w:id="33" w:name="_Toc181621352"/>
      <w:r>
        <w:t>Требования к патентной чистоте</w:t>
      </w:r>
      <w:bookmarkEnd w:id="32"/>
      <w:bookmarkEnd w:id="33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4" w:name="_Toc147068492"/>
      <w:bookmarkStart w:id="35" w:name="_Toc181621353"/>
      <w:r>
        <w:t>Требования к эргономической и технической эстетике</w:t>
      </w:r>
      <w:bookmarkEnd w:id="34"/>
      <w:bookmarkEnd w:id="35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36" w:name="_Toc147068493"/>
      <w:bookmarkStart w:id="37" w:name="_Toc181621354"/>
      <w:r>
        <w:lastRenderedPageBreak/>
        <w:t>Требования к стандартизации и унификации</w:t>
      </w:r>
      <w:bookmarkEnd w:id="36"/>
      <w:bookmarkEnd w:id="37"/>
    </w:p>
    <w:p w14:paraId="3F19D301" w14:textId="05EE9B4D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011C87">
        <w:t xml:space="preserve">, </w:t>
      </w:r>
      <w:r w:rsidR="00011C87">
        <w:rPr>
          <w:lang w:val="en-US"/>
        </w:rPr>
        <w:t>UML</w:t>
      </w:r>
      <w:r>
        <w:t xml:space="preserve">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1251660A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900E44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38" w:name="_Toc147068494"/>
      <w:bookmarkStart w:id="39" w:name="_Toc181621355"/>
      <w:r>
        <w:t>Дополнительные требования</w:t>
      </w:r>
      <w:bookmarkEnd w:id="38"/>
      <w:bookmarkEnd w:id="39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0" w:name="_Toc147068495"/>
      <w:bookmarkStart w:id="41" w:name="_Toc181621356"/>
      <w:r>
        <w:t>Требования к перспективам развития</w:t>
      </w:r>
      <w:bookmarkEnd w:id="40"/>
      <w:bookmarkEnd w:id="41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1F42B75D" w:rsidR="00B63564" w:rsidRDefault="00B63564" w:rsidP="00B63564">
      <w:pPr>
        <w:pStyle w:val="a0"/>
      </w:pPr>
      <w:r>
        <w:t>Создание веб-сайта:</w:t>
      </w:r>
    </w:p>
    <w:p w14:paraId="566B1D18" w14:textId="47474DAF" w:rsidR="00B63564" w:rsidRDefault="004E16CA" w:rsidP="004E16CA">
      <w:pPr>
        <w:pStyle w:val="vguList2"/>
      </w:pPr>
      <w:r w:rsidRPr="004E16CA">
        <w:t>Разработка интерактивного и привлекательного дизайна сайта, отражающего стиль и бренд магазина военной амуниции</w:t>
      </w:r>
      <w:r w:rsidR="00B63564">
        <w:t>.</w:t>
      </w:r>
    </w:p>
    <w:p w14:paraId="66480E4A" w14:textId="26FBEB54" w:rsidR="00B63564" w:rsidRDefault="004E16CA" w:rsidP="004E16CA">
      <w:pPr>
        <w:pStyle w:val="vguList2"/>
      </w:pPr>
      <w:r w:rsidRPr="004E16CA">
        <w:t>Реализация функциональности для представления и продвижения ассортимента магазина, включая подробное описание товаров, категорий и новинок</w:t>
      </w:r>
      <w:r w:rsidR="00B63564">
        <w:t>.</w:t>
      </w:r>
    </w:p>
    <w:p w14:paraId="75590E49" w14:textId="14C68B64" w:rsidR="00B63564" w:rsidRDefault="004E16CA" w:rsidP="004E16CA">
      <w:pPr>
        <w:pStyle w:val="vguList2"/>
      </w:pPr>
      <w:r w:rsidRPr="004E16CA">
        <w:t>Интеграция удобной навигации и четкой структуры, позволяющей пользователям легко находить интересующие товары</w:t>
      </w:r>
      <w:r w:rsidR="00B63564">
        <w:t>.</w:t>
      </w:r>
    </w:p>
    <w:p w14:paraId="1FDE2690" w14:textId="01CBBAE2" w:rsidR="004E16CA" w:rsidRPr="004E16CA" w:rsidRDefault="004E16CA" w:rsidP="004E16CA">
      <w:pPr>
        <w:pStyle w:val="a0"/>
      </w:pPr>
      <w:r w:rsidRPr="004E16CA">
        <w:t>Интеграция связи с клиентами</w:t>
      </w:r>
      <w:r>
        <w:rPr>
          <w:lang w:val="en-US"/>
        </w:rPr>
        <w:t>:</w:t>
      </w:r>
    </w:p>
    <w:p w14:paraId="7FCD2167" w14:textId="39AC0888" w:rsidR="004E16CA" w:rsidRDefault="004E16CA" w:rsidP="004E16CA">
      <w:pPr>
        <w:pStyle w:val="vguList2"/>
      </w:pPr>
      <w:r w:rsidRPr="004E16CA">
        <w:t xml:space="preserve">Поддержка отправки уведомлений клиентам о новых товарах, акциях или скидках через </w:t>
      </w:r>
      <w:proofErr w:type="spellStart"/>
      <w:r w:rsidRPr="004E16CA">
        <w:t>email</w:t>
      </w:r>
      <w:proofErr w:type="spellEnd"/>
      <w:r w:rsidRPr="004E16CA">
        <w:t xml:space="preserve"> и/или SM.</w:t>
      </w:r>
    </w:p>
    <w:p w14:paraId="17D02AF7" w14:textId="306B7B3F" w:rsidR="004E16CA" w:rsidRPr="004E16CA" w:rsidRDefault="004E16CA" w:rsidP="004E16CA">
      <w:pPr>
        <w:pStyle w:val="a0"/>
      </w:pPr>
      <w:r w:rsidRPr="004E16CA">
        <w:t>Планируемое развитие системы отчетности</w:t>
      </w:r>
      <w:r>
        <w:rPr>
          <w:lang w:val="en-US"/>
        </w:rPr>
        <w:t>:</w:t>
      </w:r>
    </w:p>
    <w:p w14:paraId="2663E5A6" w14:textId="4A253452" w:rsidR="004E16CA" w:rsidRDefault="004E16CA" w:rsidP="004E16CA">
      <w:pPr>
        <w:pStyle w:val="vguList2"/>
      </w:pPr>
      <w:r w:rsidRPr="004E16CA">
        <w:t>Создание возможности формировать отчеты по продажам, количеству заказов, популярным товарам, а также по активности клиентов.</w:t>
      </w:r>
    </w:p>
    <w:p w14:paraId="186D5B38" w14:textId="77777777" w:rsidR="00900E44" w:rsidRDefault="00900E44" w:rsidP="00900E44">
      <w:pPr>
        <w:pStyle w:val="1"/>
      </w:pPr>
      <w:bookmarkStart w:id="42" w:name="_Toc147068496"/>
      <w:bookmarkStart w:id="43" w:name="_Toc181621357"/>
      <w:r>
        <w:lastRenderedPageBreak/>
        <w:t>Состав и содержание работ</w:t>
      </w:r>
      <w:bookmarkEnd w:id="42"/>
      <w:bookmarkEnd w:id="43"/>
    </w:p>
    <w:p w14:paraId="1AFEE7D4" w14:textId="1849BE6D" w:rsidR="00900E44" w:rsidRPr="00D17B49" w:rsidRDefault="00900E44" w:rsidP="00900E44">
      <w:r>
        <w:t>ИС</w:t>
      </w:r>
      <w:r w:rsidRPr="00750E78">
        <w:t xml:space="preserve">, разрабатываемая в рамках </w:t>
      </w:r>
      <w:r w:rsidR="00011C87">
        <w:t>учебной практики</w:t>
      </w:r>
      <w:r w:rsidRPr="00750E78">
        <w:t xml:space="preserve">, относится к </w:t>
      </w:r>
      <w:r>
        <w:t>распределённой типологии хранения данных</w:t>
      </w:r>
      <w:r w:rsidRPr="00750E78">
        <w:t>,</w:t>
      </w:r>
      <w:r>
        <w:t xml:space="preserve"> имеющая архитектуру клиент-сервер, функционирующая с реляционными базами данных.</w:t>
      </w:r>
    </w:p>
    <w:p w14:paraId="40106EF5" w14:textId="77777777" w:rsidR="00900E44" w:rsidRPr="007C257B" w:rsidRDefault="00900E44" w:rsidP="00900E44"/>
    <w:p w14:paraId="517D76A8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53DFA13" w14:textId="46D39244" w:rsidR="00900E44" w:rsidRDefault="00900E44" w:rsidP="00900E44">
      <w:pPr>
        <w:pStyle w:val="1"/>
      </w:pPr>
      <w:bookmarkStart w:id="44" w:name="_Toc181621358"/>
      <w:bookmarkStart w:id="45" w:name="_Toc147068500"/>
      <w:r>
        <w:lastRenderedPageBreak/>
        <w:t>Порядок разработки</w:t>
      </w:r>
      <w:bookmarkEnd w:id="44"/>
      <w:r>
        <w:t xml:space="preserve"> </w:t>
      </w:r>
      <w:bookmarkEnd w:id="45"/>
    </w:p>
    <w:p w14:paraId="2E89F9AB" w14:textId="77777777" w:rsidR="00064139" w:rsidRPr="00064139" w:rsidRDefault="00064139" w:rsidP="00064139">
      <w:pPr>
        <w:pStyle w:val="2"/>
      </w:pPr>
      <w:bookmarkStart w:id="46" w:name="_Toc148025858"/>
      <w:bookmarkStart w:id="47" w:name="_Toc181621359"/>
      <w:r w:rsidRPr="00064139">
        <w:t>Стадии разработки</w:t>
      </w:r>
      <w:bookmarkEnd w:id="46"/>
      <w:bookmarkEnd w:id="47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задания;</w:t>
      </w:r>
    </w:p>
    <w:p w14:paraId="0D6DCEEA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проектирование;</w:t>
      </w:r>
    </w:p>
    <w:p w14:paraId="48A79204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>
        <w:rPr>
          <w:lang w:val="en-US"/>
        </w:rPr>
        <w:t>;</w:t>
      </w:r>
    </w:p>
    <w:p w14:paraId="5F998755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CD7740" w:rsidRDefault="00064139" w:rsidP="00064139">
      <w:pPr>
        <w:pStyle w:val="2"/>
        <w:ind w:firstLine="709"/>
      </w:pPr>
      <w:bookmarkStart w:id="48" w:name="_Toc148025859"/>
      <w:bookmarkStart w:id="49" w:name="_Toc181621360"/>
      <w:r w:rsidRPr="00CD7740">
        <w:lastRenderedPageBreak/>
        <w:t>Этапы разработки</w:t>
      </w:r>
      <w:bookmarkEnd w:id="48"/>
      <w:bookmarkEnd w:id="49"/>
    </w:p>
    <w:p w14:paraId="45AF8C16" w14:textId="77777777" w:rsidR="00900E44" w:rsidRDefault="00900E44" w:rsidP="00900E44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7A9DF205" w14:textId="77777777" w:rsidR="00900E44" w:rsidRDefault="00900E44" w:rsidP="00900E44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6144D4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6144D4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6144D4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6144D4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6144D4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6144D4">
        <w:tc>
          <w:tcPr>
            <w:tcW w:w="846" w:type="dxa"/>
          </w:tcPr>
          <w:p w14:paraId="0BB834E8" w14:textId="77777777" w:rsidR="00900E44" w:rsidRPr="00C442B5" w:rsidRDefault="00900E44" w:rsidP="006144D4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6144D4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6144D4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6144D4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6144D4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6144D4">
        <w:tc>
          <w:tcPr>
            <w:tcW w:w="846" w:type="dxa"/>
          </w:tcPr>
          <w:p w14:paraId="68E84415" w14:textId="77777777" w:rsidR="00900E44" w:rsidRPr="00C442B5" w:rsidRDefault="00900E44" w:rsidP="006144D4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6144D4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6144D4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6144D4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6144D4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6144D4">
        <w:tc>
          <w:tcPr>
            <w:tcW w:w="846" w:type="dxa"/>
          </w:tcPr>
          <w:p w14:paraId="58385DD1" w14:textId="77777777" w:rsidR="00900E44" w:rsidRPr="00C442B5" w:rsidRDefault="00900E44" w:rsidP="006144D4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6144D4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1911ED2F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</w:tc>
      </w:tr>
      <w:tr w:rsidR="00900E44" w:rsidRPr="00C442B5" w14:paraId="0D61E303" w14:textId="77777777" w:rsidTr="006144D4">
        <w:tc>
          <w:tcPr>
            <w:tcW w:w="846" w:type="dxa"/>
          </w:tcPr>
          <w:p w14:paraId="1D68AF9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6144D4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6144D4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работ; программное обеспечение</w:t>
            </w:r>
          </w:p>
        </w:tc>
      </w:tr>
      <w:tr w:rsidR="00900E44" w:rsidRPr="00C442B5" w14:paraId="01D9F0E3" w14:textId="77777777" w:rsidTr="006144D4">
        <w:tc>
          <w:tcPr>
            <w:tcW w:w="846" w:type="dxa"/>
          </w:tcPr>
          <w:p w14:paraId="7F4E96F8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6144D4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6144D4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77777777" w:rsidR="00900E44" w:rsidRPr="00C442B5" w:rsidRDefault="00900E44" w:rsidP="006144D4">
            <w:pPr>
              <w:ind w:firstLine="0"/>
            </w:pPr>
            <w:r w:rsidRPr="00C442B5">
              <w:lastRenderedPageBreak/>
              <w:t xml:space="preserve">Акт выполненных работ; список недоработок и </w:t>
            </w:r>
            <w:r w:rsidRPr="00C442B5">
              <w:lastRenderedPageBreak/>
              <w:t>ошибок в работе программного обеспечения</w:t>
            </w:r>
          </w:p>
        </w:tc>
      </w:tr>
      <w:tr w:rsidR="00900E44" w:rsidRPr="00C442B5" w14:paraId="2B8CAD96" w14:textId="77777777" w:rsidTr="006144D4">
        <w:tc>
          <w:tcPr>
            <w:tcW w:w="846" w:type="dxa"/>
          </w:tcPr>
          <w:p w14:paraId="20FADC8E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lastRenderedPageBreak/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6144D4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6144D4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5E0EBDCC" w14:textId="356EF159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  <w:p w14:paraId="76941F96" w14:textId="77777777" w:rsidR="00900E44" w:rsidRPr="00C442B5" w:rsidRDefault="00900E44" w:rsidP="006144D4">
            <w:pPr>
              <w:ind w:firstLine="0"/>
            </w:pPr>
          </w:p>
        </w:tc>
      </w:tr>
      <w:tr w:rsidR="00900E44" w:rsidRPr="00C442B5" w14:paraId="4DBECD7F" w14:textId="77777777" w:rsidTr="006144D4">
        <w:tc>
          <w:tcPr>
            <w:tcW w:w="846" w:type="dxa"/>
          </w:tcPr>
          <w:p w14:paraId="4EEC232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77777777" w:rsidR="00900E44" w:rsidRPr="00C442B5" w:rsidRDefault="00900E44" w:rsidP="006144D4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10BEA47C" w14:textId="0F1C2EFE" w:rsidR="00900E44" w:rsidRPr="00C442B5" w:rsidRDefault="008D236B" w:rsidP="006144D4">
            <w:pPr>
              <w:ind w:firstLine="0"/>
            </w:pPr>
            <w:r>
              <w:t xml:space="preserve">1 </w:t>
            </w:r>
            <w:r w:rsidR="00900E44" w:rsidRPr="00C442B5">
              <w:t>неде</w:t>
            </w:r>
            <w:r w:rsidR="00900E44">
              <w:t>ля</w:t>
            </w:r>
          </w:p>
        </w:tc>
        <w:tc>
          <w:tcPr>
            <w:tcW w:w="2372" w:type="dxa"/>
          </w:tcPr>
          <w:p w14:paraId="7CB8EAAE" w14:textId="77777777" w:rsidR="00900E44" w:rsidRPr="00C442B5" w:rsidRDefault="00900E44" w:rsidP="006144D4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5D1019E8" w14:textId="6AA0C9E9" w:rsidR="00900E44" w:rsidRPr="00C442B5" w:rsidRDefault="00011C87" w:rsidP="006144D4">
            <w:pPr>
              <w:ind w:firstLine="0"/>
            </w:pPr>
            <w:r>
              <w:t>Готовый проект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0" w:name="_Toc147068501"/>
      <w:bookmarkStart w:id="51" w:name="_Toc181621361"/>
      <w:r>
        <w:lastRenderedPageBreak/>
        <w:t>Требования к документации</w:t>
      </w:r>
      <w:bookmarkEnd w:id="50"/>
      <w:bookmarkEnd w:id="51"/>
    </w:p>
    <w:p w14:paraId="4B9E25E4" w14:textId="04B374A1" w:rsidR="00900E44" w:rsidRDefault="00900E44" w:rsidP="00900E44">
      <w:r>
        <w:t>Ниже представлены требования к документации на определ</w:t>
      </w:r>
      <w:r w:rsidR="008D236B">
        <w:t>е</w:t>
      </w:r>
      <w:r>
        <w:t>нном этапе:</w:t>
      </w:r>
    </w:p>
    <w:p w14:paraId="0D208BD9" w14:textId="77777777" w:rsidR="00900E44" w:rsidRDefault="00900E44" w:rsidP="00900E44">
      <w:pPr>
        <w:pStyle w:val="a0"/>
        <w:numPr>
          <w:ilvl w:val="0"/>
          <w:numId w:val="29"/>
        </w:numPr>
      </w:pPr>
      <w:r>
        <w:t>На первом этапе требований к документации не предъявляются.</w:t>
      </w:r>
    </w:p>
    <w:p w14:paraId="34A1CC83" w14:textId="77777777" w:rsidR="00900E44" w:rsidRDefault="00900E44" w:rsidP="00900E44">
      <w:pPr>
        <w:pStyle w:val="a0"/>
        <w:numPr>
          <w:ilvl w:val="0"/>
          <w:numId w:val="29"/>
        </w:numPr>
      </w:pPr>
      <w:r>
        <w:t>На втором этапе должно быть разработано ТЗ.</w:t>
      </w:r>
    </w:p>
    <w:p w14:paraId="3E2F9EC6" w14:textId="77777777" w:rsidR="00900E44" w:rsidRDefault="00900E44" w:rsidP="00900E44">
      <w:pPr>
        <w:pStyle w:val="a0"/>
        <w:numPr>
          <w:ilvl w:val="0"/>
          <w:numId w:val="29"/>
        </w:numPr>
      </w:pPr>
      <w:r>
        <w:t>На третьем, четвёртом, пятом и шестом этапах требований к документации не предъявляются.</w:t>
      </w:r>
    </w:p>
    <w:p w14:paraId="24053187" w14:textId="55890A55" w:rsidR="00900E44" w:rsidRDefault="00900E44" w:rsidP="00770CB4">
      <w:pPr>
        <w:pStyle w:val="a0"/>
        <w:numPr>
          <w:ilvl w:val="0"/>
          <w:numId w:val="29"/>
        </w:numPr>
      </w:pPr>
      <w:r>
        <w:t xml:space="preserve">На седьмом этапе должны быть </w:t>
      </w:r>
      <w:r w:rsidR="00011C87">
        <w:t>разработан проект по настоящей работе.</w:t>
      </w:r>
    </w:p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2" w:name="_Toc147068502"/>
      <w:bookmarkStart w:id="53" w:name="_Toc181621362"/>
      <w:r>
        <w:lastRenderedPageBreak/>
        <w:t>Порядок контроля и приемки</w:t>
      </w:r>
      <w:bookmarkEnd w:id="52"/>
      <w:bookmarkEnd w:id="53"/>
    </w:p>
    <w:p w14:paraId="74898ABE" w14:textId="77777777" w:rsidR="00900E44" w:rsidRDefault="00900E44" w:rsidP="00900E44">
      <w:pPr>
        <w:pStyle w:val="2"/>
      </w:pPr>
      <w:bookmarkStart w:id="54" w:name="_Toc147068503"/>
      <w:bookmarkStart w:id="55" w:name="_Toc181621363"/>
      <w:r>
        <w:t>Виды испытаний</w:t>
      </w:r>
      <w:bookmarkEnd w:id="54"/>
      <w:bookmarkEnd w:id="55"/>
    </w:p>
    <w:p w14:paraId="64BABC0A" w14:textId="77777777" w:rsidR="00011C87" w:rsidRPr="001065F6" w:rsidRDefault="00011C87" w:rsidP="00011C87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6ACCB37B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4A0E6C72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26632782" w14:textId="77777777" w:rsidR="00011C87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44EF74C0" w14:textId="77777777" w:rsidR="00011C87" w:rsidRDefault="00011C87" w:rsidP="00011C87">
      <w:pPr>
        <w:pStyle w:val="2"/>
      </w:pPr>
      <w:bookmarkStart w:id="56" w:name="_Toc178865669"/>
      <w:bookmarkStart w:id="57" w:name="_Toc181621364"/>
      <w:r>
        <w:t>Общие требования</w:t>
      </w:r>
      <w:bookmarkEnd w:id="56"/>
      <w:bookmarkEnd w:id="57"/>
    </w:p>
    <w:p w14:paraId="315ED161" w14:textId="77777777" w:rsidR="00011C87" w:rsidRPr="001237B1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1D9331BC" w14:textId="77777777" w:rsidR="00011C87" w:rsidRDefault="00011C87" w:rsidP="00011C87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32E7B551" w14:textId="77777777" w:rsidR="00011C87" w:rsidRPr="00605E3C" w:rsidRDefault="00011C87" w:rsidP="00011C87">
      <w:pPr>
        <w:pStyle w:val="a0"/>
      </w:pPr>
      <w:r>
        <w:t xml:space="preserve">руководитель учебной практики, </w:t>
      </w:r>
      <w:proofErr w:type="spellStart"/>
      <w:r>
        <w:t>Долженкова</w:t>
      </w:r>
      <w:proofErr w:type="spellEnd"/>
      <w:r>
        <w:t xml:space="preserve"> М.Л. </w:t>
      </w:r>
    </w:p>
    <w:p w14:paraId="03CE5ABF" w14:textId="360069A6" w:rsidR="00011C87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>
        <w:rPr>
          <w:rStyle w:val="normaltextrun"/>
          <w:color w:val="000000" w:themeColor="text1"/>
          <w:lang w:val="en-US"/>
        </w:rPr>
        <w:t>MVP</w:t>
      </w:r>
      <w:r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sectPr w:rsidR="00011C87" w:rsidSect="00397912">
      <w:headerReference w:type="default" r:id="rId26"/>
      <w:pgSz w:w="11906" w:h="16838"/>
      <w:pgMar w:top="1134" w:right="566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FA938" w14:textId="77777777" w:rsidR="002C3500" w:rsidRDefault="002C3500">
      <w:pPr>
        <w:spacing w:before="0" w:line="240" w:lineRule="auto"/>
      </w:pPr>
      <w:r>
        <w:separator/>
      </w:r>
    </w:p>
  </w:endnote>
  <w:endnote w:type="continuationSeparator" w:id="0">
    <w:p w14:paraId="770E9CB5" w14:textId="77777777" w:rsidR="002C3500" w:rsidRDefault="002C3500">
      <w:pPr>
        <w:spacing w:before="0" w:line="240" w:lineRule="auto"/>
      </w:pPr>
      <w:r>
        <w:continuationSeparator/>
      </w:r>
    </w:p>
  </w:endnote>
  <w:endnote w:type="continuationNotice" w:id="1">
    <w:p w14:paraId="133FFC22" w14:textId="77777777" w:rsidR="002C3500" w:rsidRDefault="002C350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713F8" w14:textId="77777777" w:rsidR="002C3500" w:rsidRDefault="002C3500" w:rsidP="00990EAC">
      <w:pPr>
        <w:spacing w:before="0" w:line="240" w:lineRule="auto"/>
      </w:pPr>
      <w:r>
        <w:separator/>
      </w:r>
    </w:p>
  </w:footnote>
  <w:footnote w:type="continuationSeparator" w:id="0">
    <w:p w14:paraId="034F52BA" w14:textId="77777777" w:rsidR="002C3500" w:rsidRDefault="002C3500" w:rsidP="00990EAC">
      <w:pPr>
        <w:spacing w:before="0" w:line="240" w:lineRule="auto"/>
      </w:pPr>
      <w:r>
        <w:continuationSeparator/>
      </w:r>
    </w:p>
  </w:footnote>
  <w:footnote w:type="continuationNotice" w:id="1">
    <w:p w14:paraId="576F1003" w14:textId="77777777" w:rsidR="002C3500" w:rsidRDefault="002C350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02FB1"/>
    <w:multiLevelType w:val="hybridMultilevel"/>
    <w:tmpl w:val="96104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01009"/>
    <w:multiLevelType w:val="hybridMultilevel"/>
    <w:tmpl w:val="A1EA383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7CF1794"/>
    <w:multiLevelType w:val="hybridMultilevel"/>
    <w:tmpl w:val="900CA4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FEE09C12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743C8"/>
    <w:multiLevelType w:val="hybridMultilevel"/>
    <w:tmpl w:val="136EB22A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81C6776"/>
    <w:multiLevelType w:val="multilevel"/>
    <w:tmpl w:val="C920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B8A93A"/>
    <w:multiLevelType w:val="hybridMultilevel"/>
    <w:tmpl w:val="B33A2EBC"/>
    <w:lvl w:ilvl="0" w:tplc="664E2C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B248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0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C8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0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7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A2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C0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4C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313B523B"/>
    <w:multiLevelType w:val="hybridMultilevel"/>
    <w:tmpl w:val="D21ADCE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52F33"/>
    <w:multiLevelType w:val="hybridMultilevel"/>
    <w:tmpl w:val="F4E469F2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E565DA"/>
    <w:multiLevelType w:val="hybridMultilevel"/>
    <w:tmpl w:val="51C2FD66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CD1830"/>
    <w:multiLevelType w:val="hybridMultilevel"/>
    <w:tmpl w:val="2250A70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8730C2"/>
    <w:multiLevelType w:val="hybridMultilevel"/>
    <w:tmpl w:val="DD42A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A0F4C23"/>
    <w:multiLevelType w:val="hybridMultilevel"/>
    <w:tmpl w:val="4D62F950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E57CD2"/>
    <w:multiLevelType w:val="hybridMultilevel"/>
    <w:tmpl w:val="9AB0BF2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2E2750"/>
    <w:multiLevelType w:val="multilevel"/>
    <w:tmpl w:val="AE9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B37BCF"/>
    <w:multiLevelType w:val="hybridMultilevel"/>
    <w:tmpl w:val="F620B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5"/>
  </w:num>
  <w:num w:numId="5">
    <w:abstractNumId w:val="6"/>
  </w:num>
  <w:num w:numId="6">
    <w:abstractNumId w:val="20"/>
  </w:num>
  <w:num w:numId="7">
    <w:abstractNumId w:val="23"/>
  </w:num>
  <w:num w:numId="8">
    <w:abstractNumId w:val="28"/>
  </w:num>
  <w:num w:numId="9">
    <w:abstractNumId w:val="30"/>
  </w:num>
  <w:num w:numId="10">
    <w:abstractNumId w:val="21"/>
  </w:num>
  <w:num w:numId="11">
    <w:abstractNumId w:val="25"/>
  </w:num>
  <w:num w:numId="12">
    <w:abstractNumId w:val="37"/>
  </w:num>
  <w:num w:numId="13">
    <w:abstractNumId w:val="17"/>
  </w:num>
  <w:num w:numId="14">
    <w:abstractNumId w:val="19"/>
  </w:num>
  <w:num w:numId="15">
    <w:abstractNumId w:val="9"/>
  </w:num>
  <w:num w:numId="16">
    <w:abstractNumId w:val="31"/>
  </w:num>
  <w:num w:numId="17">
    <w:abstractNumId w:val="27"/>
  </w:num>
  <w:num w:numId="18">
    <w:abstractNumId w:val="7"/>
  </w:num>
  <w:num w:numId="19">
    <w:abstractNumId w:val="18"/>
  </w:num>
  <w:num w:numId="20">
    <w:abstractNumId w:val="12"/>
  </w:num>
  <w:num w:numId="21">
    <w:abstractNumId w:val="26"/>
  </w:num>
  <w:num w:numId="22">
    <w:abstractNumId w:val="3"/>
  </w:num>
  <w:num w:numId="23">
    <w:abstractNumId w:val="35"/>
  </w:num>
  <w:num w:numId="24">
    <w:abstractNumId w:val="29"/>
  </w:num>
  <w:num w:numId="25">
    <w:abstractNumId w:val="22"/>
  </w:num>
  <w:num w:numId="26">
    <w:abstractNumId w:val="8"/>
  </w:num>
  <w:num w:numId="27">
    <w:abstractNumId w:val="16"/>
  </w:num>
  <w:num w:numId="28">
    <w:abstractNumId w:val="33"/>
  </w:num>
  <w:num w:numId="29">
    <w:abstractNumId w:val="11"/>
  </w:num>
  <w:num w:numId="30">
    <w:abstractNumId w:val="4"/>
  </w:num>
  <w:num w:numId="31">
    <w:abstractNumId w:val="36"/>
  </w:num>
  <w:num w:numId="32">
    <w:abstractNumId w:val="2"/>
  </w:num>
  <w:num w:numId="33">
    <w:abstractNumId w:val="32"/>
  </w:num>
  <w:num w:numId="34">
    <w:abstractNumId w:val="24"/>
  </w:num>
  <w:num w:numId="35">
    <w:abstractNumId w:val="1"/>
  </w:num>
  <w:num w:numId="36">
    <w:abstractNumId w:val="15"/>
  </w:num>
  <w:num w:numId="37">
    <w:abstractNumId w:val="34"/>
  </w:num>
  <w:num w:numId="38">
    <w:abstractNumId w:val="13"/>
  </w:num>
  <w:num w:numId="39">
    <w:abstractNumId w:val="10"/>
  </w:num>
  <w:num w:numId="4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C87"/>
    <w:rsid w:val="00015480"/>
    <w:rsid w:val="00020C2C"/>
    <w:rsid w:val="00024473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6F6D"/>
    <w:rsid w:val="0008146F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6490"/>
    <w:rsid w:val="00104146"/>
    <w:rsid w:val="00106B06"/>
    <w:rsid w:val="0011188A"/>
    <w:rsid w:val="0011316B"/>
    <w:rsid w:val="001157C8"/>
    <w:rsid w:val="001223A9"/>
    <w:rsid w:val="001238DC"/>
    <w:rsid w:val="001275E2"/>
    <w:rsid w:val="0013162A"/>
    <w:rsid w:val="0013287A"/>
    <w:rsid w:val="00140DAD"/>
    <w:rsid w:val="00150617"/>
    <w:rsid w:val="00155A8D"/>
    <w:rsid w:val="0016119C"/>
    <w:rsid w:val="00164579"/>
    <w:rsid w:val="001673EC"/>
    <w:rsid w:val="00172DBA"/>
    <w:rsid w:val="00177F5F"/>
    <w:rsid w:val="001808DF"/>
    <w:rsid w:val="0019044F"/>
    <w:rsid w:val="001A12C2"/>
    <w:rsid w:val="001A50A1"/>
    <w:rsid w:val="001B065B"/>
    <w:rsid w:val="001B0E64"/>
    <w:rsid w:val="001B3C9B"/>
    <w:rsid w:val="001B794F"/>
    <w:rsid w:val="001D06D6"/>
    <w:rsid w:val="001D3FB1"/>
    <w:rsid w:val="001D4488"/>
    <w:rsid w:val="001E1CB4"/>
    <w:rsid w:val="001E36D5"/>
    <w:rsid w:val="001F1A33"/>
    <w:rsid w:val="001F2DB7"/>
    <w:rsid w:val="001F3C1A"/>
    <w:rsid w:val="001F49C9"/>
    <w:rsid w:val="001F5E9C"/>
    <w:rsid w:val="001F61FC"/>
    <w:rsid w:val="00201509"/>
    <w:rsid w:val="00203597"/>
    <w:rsid w:val="002155E4"/>
    <w:rsid w:val="002275C1"/>
    <w:rsid w:val="0023221D"/>
    <w:rsid w:val="00234403"/>
    <w:rsid w:val="00234BD7"/>
    <w:rsid w:val="00241C37"/>
    <w:rsid w:val="002445E2"/>
    <w:rsid w:val="00244671"/>
    <w:rsid w:val="00244AD0"/>
    <w:rsid w:val="002469D0"/>
    <w:rsid w:val="002502BF"/>
    <w:rsid w:val="00256697"/>
    <w:rsid w:val="00263185"/>
    <w:rsid w:val="002632BC"/>
    <w:rsid w:val="0026423B"/>
    <w:rsid w:val="00270C38"/>
    <w:rsid w:val="00276CAB"/>
    <w:rsid w:val="00277614"/>
    <w:rsid w:val="00287E94"/>
    <w:rsid w:val="002911A1"/>
    <w:rsid w:val="00292B29"/>
    <w:rsid w:val="002952BC"/>
    <w:rsid w:val="00295D9C"/>
    <w:rsid w:val="00296BBF"/>
    <w:rsid w:val="002A514A"/>
    <w:rsid w:val="002A56D9"/>
    <w:rsid w:val="002B2BD0"/>
    <w:rsid w:val="002C1982"/>
    <w:rsid w:val="002C3500"/>
    <w:rsid w:val="002D354A"/>
    <w:rsid w:val="002D44F3"/>
    <w:rsid w:val="002D5B25"/>
    <w:rsid w:val="002D5ED0"/>
    <w:rsid w:val="002E28E9"/>
    <w:rsid w:val="002E5AC7"/>
    <w:rsid w:val="002F15DD"/>
    <w:rsid w:val="002F286B"/>
    <w:rsid w:val="002F5D9B"/>
    <w:rsid w:val="00303DC8"/>
    <w:rsid w:val="00311E97"/>
    <w:rsid w:val="00312254"/>
    <w:rsid w:val="00312F95"/>
    <w:rsid w:val="00317BF7"/>
    <w:rsid w:val="00323F6E"/>
    <w:rsid w:val="00326605"/>
    <w:rsid w:val="00342964"/>
    <w:rsid w:val="0034345A"/>
    <w:rsid w:val="00347071"/>
    <w:rsid w:val="00347678"/>
    <w:rsid w:val="00350180"/>
    <w:rsid w:val="00351631"/>
    <w:rsid w:val="003552A3"/>
    <w:rsid w:val="00357CA6"/>
    <w:rsid w:val="0036191F"/>
    <w:rsid w:val="00364D74"/>
    <w:rsid w:val="00370436"/>
    <w:rsid w:val="003711B3"/>
    <w:rsid w:val="00372C9E"/>
    <w:rsid w:val="00374EF9"/>
    <w:rsid w:val="0037563A"/>
    <w:rsid w:val="00380D25"/>
    <w:rsid w:val="00386F3E"/>
    <w:rsid w:val="00387E10"/>
    <w:rsid w:val="00390C13"/>
    <w:rsid w:val="00390EAB"/>
    <w:rsid w:val="003915BE"/>
    <w:rsid w:val="00393F45"/>
    <w:rsid w:val="00397496"/>
    <w:rsid w:val="00397912"/>
    <w:rsid w:val="003A2A69"/>
    <w:rsid w:val="003A2F6B"/>
    <w:rsid w:val="003A4E95"/>
    <w:rsid w:val="003A6AE3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CB4"/>
    <w:rsid w:val="003F3F0D"/>
    <w:rsid w:val="00410843"/>
    <w:rsid w:val="00412E47"/>
    <w:rsid w:val="00425762"/>
    <w:rsid w:val="00431D43"/>
    <w:rsid w:val="004347A5"/>
    <w:rsid w:val="00442256"/>
    <w:rsid w:val="00443EBC"/>
    <w:rsid w:val="00446F4B"/>
    <w:rsid w:val="00447629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96A48"/>
    <w:rsid w:val="004A0E13"/>
    <w:rsid w:val="004A34C3"/>
    <w:rsid w:val="004A6148"/>
    <w:rsid w:val="004A7A41"/>
    <w:rsid w:val="004B0C8E"/>
    <w:rsid w:val="004B0F88"/>
    <w:rsid w:val="004B3445"/>
    <w:rsid w:val="004B62AB"/>
    <w:rsid w:val="004B7170"/>
    <w:rsid w:val="004B7636"/>
    <w:rsid w:val="004C2B58"/>
    <w:rsid w:val="004C3711"/>
    <w:rsid w:val="004C5524"/>
    <w:rsid w:val="004D00FD"/>
    <w:rsid w:val="004E16CA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0133"/>
    <w:rsid w:val="00524056"/>
    <w:rsid w:val="00530053"/>
    <w:rsid w:val="00531E80"/>
    <w:rsid w:val="005343A0"/>
    <w:rsid w:val="005343B2"/>
    <w:rsid w:val="00541DD4"/>
    <w:rsid w:val="00544617"/>
    <w:rsid w:val="0055198F"/>
    <w:rsid w:val="005524E9"/>
    <w:rsid w:val="00554344"/>
    <w:rsid w:val="00555E69"/>
    <w:rsid w:val="005560BE"/>
    <w:rsid w:val="0056079D"/>
    <w:rsid w:val="00561F8C"/>
    <w:rsid w:val="005709E4"/>
    <w:rsid w:val="0057188C"/>
    <w:rsid w:val="0057389A"/>
    <w:rsid w:val="00575C6E"/>
    <w:rsid w:val="00576138"/>
    <w:rsid w:val="005764B1"/>
    <w:rsid w:val="0057764D"/>
    <w:rsid w:val="00584E3E"/>
    <w:rsid w:val="00592879"/>
    <w:rsid w:val="0059315A"/>
    <w:rsid w:val="005972E7"/>
    <w:rsid w:val="005A188B"/>
    <w:rsid w:val="005A24A5"/>
    <w:rsid w:val="005A4E60"/>
    <w:rsid w:val="005B5089"/>
    <w:rsid w:val="005D1D9F"/>
    <w:rsid w:val="005D3EC2"/>
    <w:rsid w:val="005D4ECA"/>
    <w:rsid w:val="005D60CE"/>
    <w:rsid w:val="005E38E8"/>
    <w:rsid w:val="005E7941"/>
    <w:rsid w:val="005F0877"/>
    <w:rsid w:val="005F0B98"/>
    <w:rsid w:val="005F0E03"/>
    <w:rsid w:val="005F47EF"/>
    <w:rsid w:val="00600486"/>
    <w:rsid w:val="006007E9"/>
    <w:rsid w:val="006030ED"/>
    <w:rsid w:val="00605D23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473EC"/>
    <w:rsid w:val="00661775"/>
    <w:rsid w:val="006638C9"/>
    <w:rsid w:val="006652DC"/>
    <w:rsid w:val="00666048"/>
    <w:rsid w:val="006673D6"/>
    <w:rsid w:val="006846DB"/>
    <w:rsid w:val="00693EEB"/>
    <w:rsid w:val="00695763"/>
    <w:rsid w:val="006A3648"/>
    <w:rsid w:val="006A4E6C"/>
    <w:rsid w:val="006A534C"/>
    <w:rsid w:val="006A5DFD"/>
    <w:rsid w:val="006B063E"/>
    <w:rsid w:val="006D09C8"/>
    <w:rsid w:val="006D422E"/>
    <w:rsid w:val="006D46A3"/>
    <w:rsid w:val="006E36C0"/>
    <w:rsid w:val="006E3D16"/>
    <w:rsid w:val="006E4EA7"/>
    <w:rsid w:val="006E62EB"/>
    <w:rsid w:val="006E7B7F"/>
    <w:rsid w:val="006F512D"/>
    <w:rsid w:val="00701738"/>
    <w:rsid w:val="00702405"/>
    <w:rsid w:val="00706D32"/>
    <w:rsid w:val="007125C0"/>
    <w:rsid w:val="0071279D"/>
    <w:rsid w:val="00713477"/>
    <w:rsid w:val="007157E7"/>
    <w:rsid w:val="00717B43"/>
    <w:rsid w:val="00721BFF"/>
    <w:rsid w:val="0073690B"/>
    <w:rsid w:val="00741EC2"/>
    <w:rsid w:val="00742650"/>
    <w:rsid w:val="007445A3"/>
    <w:rsid w:val="00747AA0"/>
    <w:rsid w:val="007522DD"/>
    <w:rsid w:val="007630D2"/>
    <w:rsid w:val="00763519"/>
    <w:rsid w:val="007661F7"/>
    <w:rsid w:val="0076691E"/>
    <w:rsid w:val="00770291"/>
    <w:rsid w:val="00773671"/>
    <w:rsid w:val="00773EC7"/>
    <w:rsid w:val="00775FCB"/>
    <w:rsid w:val="00777997"/>
    <w:rsid w:val="007A0770"/>
    <w:rsid w:val="007A3137"/>
    <w:rsid w:val="007A44EC"/>
    <w:rsid w:val="007A670B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D6258"/>
    <w:rsid w:val="007E4A36"/>
    <w:rsid w:val="007E7DEB"/>
    <w:rsid w:val="007F203C"/>
    <w:rsid w:val="007F6F16"/>
    <w:rsid w:val="00801271"/>
    <w:rsid w:val="00801482"/>
    <w:rsid w:val="00802D2E"/>
    <w:rsid w:val="008047D0"/>
    <w:rsid w:val="0081256F"/>
    <w:rsid w:val="0081417D"/>
    <w:rsid w:val="00815163"/>
    <w:rsid w:val="00815197"/>
    <w:rsid w:val="0081651F"/>
    <w:rsid w:val="00816AE0"/>
    <w:rsid w:val="008233FB"/>
    <w:rsid w:val="008239DB"/>
    <w:rsid w:val="00847368"/>
    <w:rsid w:val="00850505"/>
    <w:rsid w:val="00851CEE"/>
    <w:rsid w:val="00853022"/>
    <w:rsid w:val="00855F66"/>
    <w:rsid w:val="00856459"/>
    <w:rsid w:val="00860B07"/>
    <w:rsid w:val="0087144C"/>
    <w:rsid w:val="00873453"/>
    <w:rsid w:val="00873C68"/>
    <w:rsid w:val="008821B6"/>
    <w:rsid w:val="00882AE5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68BF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33C50"/>
    <w:rsid w:val="00940731"/>
    <w:rsid w:val="00941637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0760"/>
    <w:rsid w:val="009F1C8A"/>
    <w:rsid w:val="009F59D7"/>
    <w:rsid w:val="00A0279B"/>
    <w:rsid w:val="00A04951"/>
    <w:rsid w:val="00A06116"/>
    <w:rsid w:val="00A13935"/>
    <w:rsid w:val="00A13C4E"/>
    <w:rsid w:val="00A15300"/>
    <w:rsid w:val="00A1775E"/>
    <w:rsid w:val="00A22E7D"/>
    <w:rsid w:val="00A26122"/>
    <w:rsid w:val="00A34F6C"/>
    <w:rsid w:val="00A3550C"/>
    <w:rsid w:val="00A3581C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90EB0"/>
    <w:rsid w:val="00A93B7E"/>
    <w:rsid w:val="00A9746D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62D3F"/>
    <w:rsid w:val="00B63564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317D"/>
    <w:rsid w:val="00BF444A"/>
    <w:rsid w:val="00BF44A4"/>
    <w:rsid w:val="00BF7BFF"/>
    <w:rsid w:val="00C035AA"/>
    <w:rsid w:val="00C105A1"/>
    <w:rsid w:val="00C10B2D"/>
    <w:rsid w:val="00C11E33"/>
    <w:rsid w:val="00C122F9"/>
    <w:rsid w:val="00C14ACC"/>
    <w:rsid w:val="00C14B6B"/>
    <w:rsid w:val="00C1681F"/>
    <w:rsid w:val="00C17699"/>
    <w:rsid w:val="00C203BD"/>
    <w:rsid w:val="00C2408C"/>
    <w:rsid w:val="00C41FB7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B6763"/>
    <w:rsid w:val="00CC31C5"/>
    <w:rsid w:val="00CC3B6C"/>
    <w:rsid w:val="00CD1405"/>
    <w:rsid w:val="00CD141A"/>
    <w:rsid w:val="00CD28C5"/>
    <w:rsid w:val="00CD7740"/>
    <w:rsid w:val="00CE3A3D"/>
    <w:rsid w:val="00CE65F1"/>
    <w:rsid w:val="00CE7A30"/>
    <w:rsid w:val="00CE7A85"/>
    <w:rsid w:val="00CF3B09"/>
    <w:rsid w:val="00CF4EF6"/>
    <w:rsid w:val="00D0476C"/>
    <w:rsid w:val="00D065A6"/>
    <w:rsid w:val="00D11A2E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8AB"/>
    <w:rsid w:val="00D7189D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593E"/>
    <w:rsid w:val="00E13287"/>
    <w:rsid w:val="00E208B0"/>
    <w:rsid w:val="00E26720"/>
    <w:rsid w:val="00E36DF7"/>
    <w:rsid w:val="00E4198C"/>
    <w:rsid w:val="00E41AEE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97C53"/>
    <w:rsid w:val="00EA6493"/>
    <w:rsid w:val="00EA6F73"/>
    <w:rsid w:val="00EA70F3"/>
    <w:rsid w:val="00EA7476"/>
    <w:rsid w:val="00EB0651"/>
    <w:rsid w:val="00EB1F89"/>
    <w:rsid w:val="00EB1FC2"/>
    <w:rsid w:val="00EB6A0B"/>
    <w:rsid w:val="00EC14DF"/>
    <w:rsid w:val="00EC1BB9"/>
    <w:rsid w:val="00EC5E2C"/>
    <w:rsid w:val="00ED3B32"/>
    <w:rsid w:val="00ED4484"/>
    <w:rsid w:val="00ED6B45"/>
    <w:rsid w:val="00ED7346"/>
    <w:rsid w:val="00ED77F3"/>
    <w:rsid w:val="00EE2CBE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A7B"/>
    <w:rsid w:val="00F34EC4"/>
    <w:rsid w:val="00F35733"/>
    <w:rsid w:val="00F374E5"/>
    <w:rsid w:val="00F4271F"/>
    <w:rsid w:val="00F5534E"/>
    <w:rsid w:val="00F560FC"/>
    <w:rsid w:val="00F6042B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2791"/>
    <w:rsid w:val="00FA3223"/>
    <w:rsid w:val="00FA44DA"/>
    <w:rsid w:val="00FA4876"/>
    <w:rsid w:val="00FA6956"/>
    <w:rsid w:val="00FB0572"/>
    <w:rsid w:val="00FB05EA"/>
    <w:rsid w:val="00FB5C5B"/>
    <w:rsid w:val="00FC0F98"/>
    <w:rsid w:val="00FD0C4A"/>
    <w:rsid w:val="00FD2680"/>
    <w:rsid w:val="00FD73B1"/>
    <w:rsid w:val="00FE77D9"/>
    <w:rsid w:val="00FF2976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styleId="afc">
    <w:name w:val="Unresolved Mention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d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e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  <w:style w:type="character" w:styleId="aff">
    <w:name w:val="Strong"/>
    <w:basedOn w:val="a2"/>
    <w:uiPriority w:val="22"/>
    <w:qFormat/>
    <w:rsid w:val="00A15300"/>
    <w:rPr>
      <w:b/>
      <w:bCs/>
    </w:rPr>
  </w:style>
  <w:style w:type="character" w:customStyle="1" w:styleId="eop">
    <w:name w:val="eop"/>
    <w:basedOn w:val="a2"/>
    <w:rsid w:val="0073690B"/>
  </w:style>
  <w:style w:type="paragraph" w:customStyle="1" w:styleId="paragraph">
    <w:name w:val="paragraph"/>
    <w:basedOn w:val="a1"/>
    <w:rsid w:val="0073690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549</TotalTime>
  <Pages>23</Pages>
  <Words>2689</Words>
  <Characters>15332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Праздник Александров</cp:lastModifiedBy>
  <cp:revision>5</cp:revision>
  <cp:lastPrinted>2019-07-22T11:48:00Z</cp:lastPrinted>
  <dcterms:created xsi:type="dcterms:W3CDTF">2024-11-04T11:03:00Z</dcterms:created>
  <dcterms:modified xsi:type="dcterms:W3CDTF">2024-11-13T15:49:00Z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